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1EE7" w14:textId="50A5872E" w:rsidR="00D20C7F" w:rsidRPr="0077388C" w:rsidRDefault="00AB77F9" w:rsidP="006C1FBC">
      <w:pPr>
        <w:rPr>
          <w:rFonts w:cs="Arial"/>
          <w:i/>
          <w:noProof w:val="0"/>
          <w:color w:val="FEBB0F"/>
        </w:rPr>
      </w:pPr>
      <w:r w:rsidRPr="0077388C">
        <w:rPr>
          <w:rFonts w:cs="Arial"/>
        </w:rPr>
        <mc:AlternateContent>
          <mc:Choice Requires="wps">
            <w:drawing>
              <wp:anchor distT="0" distB="0" distL="114300" distR="114300" simplePos="0" relativeHeight="251658241" behindDoc="0" locked="0" layoutInCell="1" allowOverlap="1" wp14:anchorId="7EB66310" wp14:editId="2FFD68FC">
                <wp:simplePos x="0" y="0"/>
                <wp:positionH relativeFrom="column">
                  <wp:posOffset>843280</wp:posOffset>
                </wp:positionH>
                <wp:positionV relativeFrom="page">
                  <wp:posOffset>2895600</wp:posOffset>
                </wp:positionV>
                <wp:extent cx="4572000" cy="1530985"/>
                <wp:effectExtent l="0" t="0" r="0" b="0"/>
                <wp:wrapSquare wrapText="bothSides"/>
                <wp:docPr id="11" name="Zone de texte 11"/>
                <wp:cNvGraphicFramePr/>
                <a:graphic xmlns:a="http://schemas.openxmlformats.org/drawingml/2006/main">
                  <a:graphicData uri="http://schemas.microsoft.com/office/word/2010/wordprocessingShape">
                    <wps:wsp>
                      <wps:cNvSpPr txBox="1"/>
                      <wps:spPr>
                        <a:xfrm>
                          <a:off x="0" y="0"/>
                          <a:ext cx="4572000" cy="15309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67058C" w14:textId="7BCF06FE" w:rsidR="00BE5425" w:rsidRPr="001B4865" w:rsidRDefault="00AB77F9" w:rsidP="00D20C7F">
                            <w:pPr>
                              <w:pStyle w:val="TITREDOCUMENT"/>
                            </w:pPr>
                            <w:r>
                              <w:t>SUPPLIER PERFORMANCE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B66310" id="_x0000_t202" coordsize="21600,21600" o:spt="202" path="m,l,21600r21600,l21600,xe">
                <v:stroke joinstyle="miter"/>
                <v:path gradientshapeok="t" o:connecttype="rect"/>
              </v:shapetype>
              <v:shape id="Zone de texte 11" o:spid="_x0000_s1026" type="#_x0000_t202" style="position:absolute;left:0;text-align:left;margin-left:66.4pt;margin-top:228pt;width:5in;height:120.55pt;z-index:251658241;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" filled="f" stroked="f">
                <v:textbox>
                  <w:txbxContent>
                    <w:p w14:paraId="4067058C" w14:textId="7BCF06FE" w:rsidR="00BE5425" w:rsidRPr="001B4865" w:rsidRDefault="00AB77F9" w:rsidP="00D20C7F">
                      <w:pPr>
                        <w:pStyle w:val="TITREDOCUMENT"/>
                      </w:pPr>
                      <w:r>
                        <w:t>SUPPLIER PERFORMANCE ASSESSMENT</w:t>
                      </w:r>
                    </w:p>
                  </w:txbxContent>
                </v:textbox>
                <w10:wrap type="square" anchory="page"/>
              </v:shape>
            </w:pict>
          </mc:Fallback>
        </mc:AlternateContent>
      </w:r>
      <w:r w:rsidR="003119E8" w:rsidRPr="0077388C">
        <w:rPr>
          <w:rFonts w:cs="Arial"/>
        </w:rPr>
        <mc:AlternateContent>
          <mc:Choice Requires="wps">
            <w:drawing>
              <wp:anchor distT="0" distB="0" distL="114300" distR="114300" simplePos="0" relativeHeight="251658243" behindDoc="0" locked="0" layoutInCell="1" allowOverlap="1" wp14:anchorId="55273C4A" wp14:editId="5D40CE67">
                <wp:simplePos x="0" y="0"/>
                <wp:positionH relativeFrom="column">
                  <wp:posOffset>3439795</wp:posOffset>
                </wp:positionH>
                <wp:positionV relativeFrom="page">
                  <wp:posOffset>5373370</wp:posOffset>
                </wp:positionV>
                <wp:extent cx="3018155" cy="1416050"/>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3018155" cy="14160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C984A9" w14:textId="565A6514" w:rsidR="00BE5425" w:rsidRDefault="00D50D30" w:rsidP="00985C2F">
                            <w:pPr>
                              <w:pStyle w:val="COUVSujetObjet"/>
                            </w:pPr>
                            <w:fldSimple w:instr=" SUBJECT  \* MERGEFORMAT ">
                              <w:r>
                                <w:t>Specifications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73C4A" id="Zone de texte 13" o:spid="_x0000_s1027" type="#_x0000_t202" style="position:absolute;left:0;text-align:left;margin-left:270.85pt;margin-top:423.1pt;width:237.65pt;height:11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" filled="f" stroked="f">
                <v:textbox>
                  <w:txbxContent>
                    <w:p w14:paraId="03C984A9" w14:textId="565A6514" w:rsidR="00BE5425" w:rsidRDefault="00D50D30" w:rsidP="00985C2F">
                      <w:pPr>
                        <w:pStyle w:val="COUVSujetObjet"/>
                      </w:pPr>
                      <w:fldSimple w:instr=" SUBJECT  \* MERGEFORMAT ">
                        <w:r>
                          <w:t>Specifications</w:t>
                        </w:r>
                      </w:fldSimple>
                    </w:p>
                  </w:txbxContent>
                </v:textbox>
                <w10:wrap type="square" anchory="page"/>
              </v:shape>
            </w:pict>
          </mc:Fallback>
        </mc:AlternateContent>
      </w:r>
      <w:r w:rsidR="00C6429F" w:rsidRPr="0077388C">
        <w:rPr>
          <w:rFonts w:cs="Arial"/>
        </w:rPr>
        <mc:AlternateContent>
          <mc:Choice Requires="wps">
            <w:drawing>
              <wp:anchor distT="0" distB="0" distL="114300" distR="114300" simplePos="0" relativeHeight="251658244" behindDoc="0" locked="0" layoutInCell="1" allowOverlap="1" wp14:anchorId="1A3B385C" wp14:editId="6BF13E78">
                <wp:simplePos x="0" y="0"/>
                <wp:positionH relativeFrom="column">
                  <wp:posOffset>3214678</wp:posOffset>
                </wp:positionH>
                <wp:positionV relativeFrom="page">
                  <wp:posOffset>6685895</wp:posOffset>
                </wp:positionV>
                <wp:extent cx="1371600" cy="687600"/>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1371600" cy="687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717715" w14:textId="2B146295" w:rsidR="00BE5425" w:rsidRPr="005B0887" w:rsidRDefault="00AB77F9" w:rsidP="00985C2F">
                            <w:pPr>
                              <w:pStyle w:val="COUVDate"/>
                            </w:pPr>
                            <w:r>
                              <w:t>29</w:t>
                            </w:r>
                            <w:r w:rsidR="00D50D30">
                              <w:t>/</w:t>
                            </w:r>
                            <w:r>
                              <w:t>10</w:t>
                            </w:r>
                            <w:r w:rsidR="00D50D30">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B385C" id="Zone de texte 14" o:spid="_x0000_s1028" type="#_x0000_t202" style="position:absolute;left:0;text-align:left;margin-left:253.1pt;margin-top:526.45pt;width:108pt;height:54.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" filled="f" stroked="f">
                <v:textbox>
                  <w:txbxContent>
                    <w:p w14:paraId="25717715" w14:textId="2B146295" w:rsidR="00BE5425" w:rsidRPr="005B0887" w:rsidRDefault="00AB77F9" w:rsidP="00985C2F">
                      <w:pPr>
                        <w:pStyle w:val="COUVDate"/>
                      </w:pPr>
                      <w:r>
                        <w:t>29</w:t>
                      </w:r>
                      <w:r w:rsidR="00D50D30">
                        <w:t>/</w:t>
                      </w:r>
                      <w:r>
                        <w:t>10</w:t>
                      </w:r>
                      <w:r w:rsidR="00D50D30">
                        <w:t>/2025</w:t>
                      </w:r>
                    </w:p>
                  </w:txbxContent>
                </v:textbox>
                <w10:wrap type="square" anchory="page"/>
              </v:shape>
            </w:pict>
          </mc:Fallback>
        </mc:AlternateContent>
      </w:r>
      <w:r w:rsidR="00C6429F" w:rsidRPr="0077388C">
        <w:rPr>
          <w:rFonts w:cs="Arial"/>
        </w:rPr>
        <w:drawing>
          <wp:anchor distT="0" distB="0" distL="114300" distR="114300" simplePos="0" relativeHeight="251658240" behindDoc="1" locked="0" layoutInCell="1" allowOverlap="1" wp14:anchorId="39E63645" wp14:editId="4FBCCAA2">
            <wp:simplePos x="0" y="0"/>
            <wp:positionH relativeFrom="margin">
              <wp:posOffset>-593192</wp:posOffset>
            </wp:positionH>
            <wp:positionV relativeFrom="margin">
              <wp:posOffset>-9412974</wp:posOffset>
            </wp:positionV>
            <wp:extent cx="7506335" cy="10629900"/>
            <wp:effectExtent l="0" t="0" r="12065" b="0"/>
            <wp:wrapSquare wrapText="bothSides"/>
            <wp:docPr id="24" name="Image 24" descr="Macintosh HD:Users:dissidentia-05:Desktop:Papier entêt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issidentia-05:Desktop:Papier entête-2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06335" cy="1062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429F" w:rsidRPr="0077388C">
        <w:rPr>
          <w:rFonts w:cs="Arial"/>
        </w:rPr>
        <mc:AlternateContent>
          <mc:Choice Requires="wps">
            <w:drawing>
              <wp:anchor distT="0" distB="0" distL="114300" distR="114300" simplePos="0" relativeHeight="251658242" behindDoc="0" locked="0" layoutInCell="1" allowOverlap="1" wp14:anchorId="18B69354" wp14:editId="2F3EB543">
                <wp:simplePos x="0" y="0"/>
                <wp:positionH relativeFrom="column">
                  <wp:posOffset>2397882</wp:posOffset>
                </wp:positionH>
                <wp:positionV relativeFrom="page">
                  <wp:posOffset>4424516</wp:posOffset>
                </wp:positionV>
                <wp:extent cx="4456800" cy="572400"/>
                <wp:effectExtent l="0" t="0" r="0" b="0"/>
                <wp:wrapSquare wrapText="bothSides"/>
                <wp:docPr id="12" name="Zone de texte 12"/>
                <wp:cNvGraphicFramePr/>
                <a:graphic xmlns:a="http://schemas.openxmlformats.org/drawingml/2006/main">
                  <a:graphicData uri="http://schemas.microsoft.com/office/word/2010/wordprocessingShape">
                    <wps:wsp>
                      <wps:cNvSpPr txBox="1"/>
                      <wps:spPr>
                        <a:xfrm>
                          <a:off x="0" y="0"/>
                          <a:ext cx="4456800" cy="572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54163ED" w14:textId="66FA241C" w:rsidR="00BE5425" w:rsidRPr="00B32650" w:rsidRDefault="00D50D30" w:rsidP="00D20C7F">
                            <w:pPr>
                              <w:pStyle w:val="COUVSous-titre"/>
                              <w:rPr>
                                <w:color w:val="FEBB0F"/>
                              </w:rPr>
                            </w:pPr>
                            <w:r>
                              <w:rPr>
                                <w:color w:val="FEBB0F"/>
                              </w:rPr>
                              <w:t>SBM</w:t>
                            </w:r>
                            <w:r w:rsidR="003119E8">
                              <w:rPr>
                                <w:color w:val="FEBB0F"/>
                              </w:rPr>
                              <w:fldChar w:fldCharType="begin"/>
                            </w:r>
                            <w:r w:rsidR="003119E8">
                              <w:rPr>
                                <w:color w:val="FEBB0F"/>
                              </w:rPr>
                              <w:instrText xml:space="preserve"> DOCPROPERTY "Client" \* MERGEFORMAT </w:instrText>
                            </w:r>
                            <w:r w:rsidR="003119E8">
                              <w:rPr>
                                <w:color w:val="FEBB0F"/>
                              </w:rPr>
                              <w:fldChar w:fldCharType="separate"/>
                            </w:r>
                            <w:r w:rsidR="003119E8">
                              <w:rPr>
                                <w:color w:val="FEBB0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9354" id="Zone de texte 12" o:spid="_x0000_s1029" type="#_x0000_t202" style="position:absolute;left:0;text-align:left;margin-left:188.8pt;margin-top:348.4pt;width:350.95pt;height:45.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" filled="f" stroked="f">
                <v:textbox>
                  <w:txbxContent>
                    <w:p w14:paraId="554163ED" w14:textId="66FA241C" w:rsidR="00BE5425" w:rsidRPr="00B32650" w:rsidRDefault="00D50D30" w:rsidP="00D20C7F">
                      <w:pPr>
                        <w:pStyle w:val="COUVSous-titre"/>
                        <w:rPr>
                          <w:color w:val="FEBB0F"/>
                        </w:rPr>
                      </w:pPr>
                      <w:r>
                        <w:rPr>
                          <w:color w:val="FEBB0F"/>
                        </w:rPr>
                        <w:t>SBM</w:t>
                      </w:r>
                      <w:r w:rsidR="003119E8">
                        <w:rPr>
                          <w:color w:val="FEBB0F"/>
                        </w:rPr>
                        <w:fldChar w:fldCharType="begin"/>
                      </w:r>
                      <w:r w:rsidR="003119E8">
                        <w:rPr>
                          <w:color w:val="FEBB0F"/>
                        </w:rPr>
                        <w:instrText xml:space="preserve"> DOCPROPERTY "Client" \* MERGEFORMAT </w:instrText>
                      </w:r>
                      <w:r w:rsidR="003119E8">
                        <w:rPr>
                          <w:color w:val="FEBB0F"/>
                        </w:rPr>
                        <w:fldChar w:fldCharType="separate"/>
                      </w:r>
                      <w:r w:rsidR="003119E8">
                        <w:rPr>
                          <w:color w:val="FEBB0F"/>
                        </w:rPr>
                        <w:fldChar w:fldCharType="end"/>
                      </w:r>
                    </w:p>
                  </w:txbxContent>
                </v:textbox>
                <w10:wrap type="square" anchory="page"/>
              </v:shape>
            </w:pict>
          </mc:Fallback>
        </mc:AlternateContent>
      </w:r>
      <w:r w:rsidR="00D20C7F" w:rsidRPr="0077388C">
        <w:rPr>
          <w:rFonts w:cs="Arial"/>
          <w:noProof w:val="0"/>
        </w:rPr>
        <w:br w:type="page"/>
      </w:r>
    </w:p>
    <w:p w14:paraId="7F3F57E9" w14:textId="77777777" w:rsidR="000C0DC8" w:rsidRPr="0077388C" w:rsidRDefault="00521BB1" w:rsidP="00886E8E">
      <w:pPr>
        <w:pStyle w:val="TITREDbutdocumenthorstabledesmatires"/>
        <w:rPr>
          <w:rFonts w:cs="Arial"/>
          <w:noProof w:val="0"/>
        </w:rPr>
      </w:pPr>
      <w:r w:rsidRPr="0077388C">
        <w:rPr>
          <w:rFonts w:cs="Arial"/>
          <w:noProof w:val="0"/>
        </w:rPr>
        <w:lastRenderedPageBreak/>
        <w:t>DOCUMENT IDENTIFICATION</w:t>
      </w:r>
    </w:p>
    <w:p w14:paraId="3C1C773D" w14:textId="77777777" w:rsidR="0017475B" w:rsidRPr="0077388C" w:rsidRDefault="0017475B" w:rsidP="00AB0AE6">
      <w:pPr>
        <w:spacing w:line="276" w:lineRule="auto"/>
        <w:ind w:right="141"/>
        <w:rPr>
          <w:rFonts w:cs="Arial"/>
          <w:noProof w:val="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978"/>
      </w:tblGrid>
      <w:tr w:rsidR="000C0DC8" w:rsidRPr="0077388C" w14:paraId="4607494D" w14:textId="77777777" w:rsidTr="0017475B">
        <w:trPr>
          <w:trHeight w:val="404"/>
        </w:trPr>
        <w:tc>
          <w:tcPr>
            <w:tcW w:w="2802" w:type="dxa"/>
          </w:tcPr>
          <w:p w14:paraId="2B1720B9" w14:textId="77777777" w:rsidR="000C0DC8" w:rsidRPr="0077388C" w:rsidRDefault="00521BB1" w:rsidP="00AB0AE6">
            <w:pPr>
              <w:spacing w:line="276" w:lineRule="auto"/>
              <w:ind w:right="141"/>
              <w:rPr>
                <w:rFonts w:cs="Arial"/>
                <w:b/>
                <w:bCs/>
                <w:noProof w:val="0"/>
              </w:rPr>
            </w:pPr>
            <w:r w:rsidRPr="0077388C">
              <w:rPr>
                <w:rFonts w:cs="Arial"/>
                <w:b/>
                <w:bCs/>
                <w:noProof w:val="0"/>
              </w:rPr>
              <w:t>Author(s)</w:t>
            </w:r>
            <w:r w:rsidR="000C0DC8" w:rsidRPr="0077388C">
              <w:rPr>
                <w:rFonts w:cs="Arial"/>
                <w:b/>
                <w:bCs/>
                <w:noProof w:val="0"/>
              </w:rPr>
              <w:t xml:space="preserve">: </w:t>
            </w:r>
          </w:p>
        </w:tc>
        <w:tc>
          <w:tcPr>
            <w:tcW w:w="6978" w:type="dxa"/>
          </w:tcPr>
          <w:p w14:paraId="314F3093" w14:textId="7D58AC54" w:rsidR="000C0DC8" w:rsidRPr="0077388C" w:rsidRDefault="00AB77F9" w:rsidP="00AB0AE6">
            <w:pPr>
              <w:spacing w:line="276" w:lineRule="auto"/>
              <w:ind w:right="141"/>
              <w:rPr>
                <w:rFonts w:cs="Arial"/>
                <w:noProof w:val="0"/>
              </w:rPr>
            </w:pPr>
            <w:r>
              <w:rPr>
                <w:rFonts w:cs="Arial"/>
                <w:noProof w:val="0"/>
              </w:rPr>
              <w:t>Aurélien LANDELLE</w:t>
            </w:r>
          </w:p>
        </w:tc>
      </w:tr>
      <w:tr w:rsidR="000C0DC8" w:rsidRPr="0077388C" w14:paraId="6C4B0C51" w14:textId="77777777" w:rsidTr="0017475B">
        <w:trPr>
          <w:trHeight w:val="409"/>
        </w:trPr>
        <w:tc>
          <w:tcPr>
            <w:tcW w:w="2802" w:type="dxa"/>
          </w:tcPr>
          <w:p w14:paraId="2093D6E8" w14:textId="77777777" w:rsidR="000C0DC8" w:rsidRPr="0077388C" w:rsidRDefault="00521BB1" w:rsidP="00AB0AE6">
            <w:pPr>
              <w:spacing w:line="276" w:lineRule="auto"/>
              <w:ind w:right="141"/>
              <w:rPr>
                <w:rFonts w:cs="Arial"/>
                <w:b/>
                <w:bCs/>
                <w:noProof w:val="0"/>
              </w:rPr>
            </w:pPr>
            <w:r w:rsidRPr="0077388C">
              <w:rPr>
                <w:rFonts w:cs="Arial"/>
                <w:b/>
                <w:bCs/>
                <w:noProof w:val="0"/>
              </w:rPr>
              <w:t>Creation date</w:t>
            </w:r>
            <w:r w:rsidR="000C0DC8" w:rsidRPr="0077388C">
              <w:rPr>
                <w:rFonts w:cs="Arial"/>
                <w:b/>
                <w:bCs/>
                <w:noProof w:val="0"/>
              </w:rPr>
              <w:t xml:space="preserve">: </w:t>
            </w:r>
          </w:p>
        </w:tc>
        <w:tc>
          <w:tcPr>
            <w:tcW w:w="6978" w:type="dxa"/>
          </w:tcPr>
          <w:p w14:paraId="62A84424" w14:textId="7324759D" w:rsidR="000C0DC8" w:rsidRPr="0077388C" w:rsidRDefault="00AB77F9" w:rsidP="00AB0AE6">
            <w:pPr>
              <w:spacing w:line="276" w:lineRule="auto"/>
              <w:ind w:right="141"/>
              <w:rPr>
                <w:rFonts w:cs="Arial"/>
                <w:noProof w:val="0"/>
              </w:rPr>
            </w:pPr>
            <w:r>
              <w:rPr>
                <w:rFonts w:cs="Arial"/>
                <w:noProof w:val="0"/>
              </w:rPr>
              <w:t>29</w:t>
            </w:r>
            <w:r w:rsidR="00D50D30">
              <w:rPr>
                <w:rFonts w:cs="Arial"/>
                <w:noProof w:val="0"/>
              </w:rPr>
              <w:t>/1</w:t>
            </w:r>
            <w:r>
              <w:rPr>
                <w:rFonts w:cs="Arial"/>
                <w:noProof w:val="0"/>
              </w:rPr>
              <w:t>0</w:t>
            </w:r>
            <w:r w:rsidR="00D50D30">
              <w:rPr>
                <w:rFonts w:cs="Arial"/>
                <w:noProof w:val="0"/>
              </w:rPr>
              <w:t>/2025</w:t>
            </w:r>
          </w:p>
        </w:tc>
      </w:tr>
      <w:tr w:rsidR="000C0DC8" w:rsidRPr="0077388C" w14:paraId="1B2DA6CD" w14:textId="77777777" w:rsidTr="0017475B">
        <w:trPr>
          <w:trHeight w:val="415"/>
        </w:trPr>
        <w:tc>
          <w:tcPr>
            <w:tcW w:w="2802" w:type="dxa"/>
          </w:tcPr>
          <w:p w14:paraId="16246734" w14:textId="77777777" w:rsidR="000C0DC8" w:rsidRPr="0077388C" w:rsidRDefault="000C0DC8" w:rsidP="00AB0AE6">
            <w:pPr>
              <w:spacing w:line="276" w:lineRule="auto"/>
              <w:ind w:right="141"/>
              <w:rPr>
                <w:rFonts w:cs="Arial"/>
                <w:b/>
                <w:bCs/>
                <w:noProof w:val="0"/>
              </w:rPr>
            </w:pPr>
            <w:r w:rsidRPr="0077388C">
              <w:rPr>
                <w:rFonts w:cs="Arial"/>
                <w:b/>
                <w:bCs/>
                <w:noProof w:val="0"/>
              </w:rPr>
              <w:t>R</w:t>
            </w:r>
            <w:r w:rsidR="00521BB1" w:rsidRPr="0077388C">
              <w:rPr>
                <w:rFonts w:cs="Arial"/>
                <w:b/>
                <w:bCs/>
                <w:noProof w:val="0"/>
              </w:rPr>
              <w:t>eferen</w:t>
            </w:r>
            <w:r w:rsidRPr="0077388C">
              <w:rPr>
                <w:rFonts w:cs="Arial"/>
                <w:b/>
                <w:bCs/>
                <w:noProof w:val="0"/>
              </w:rPr>
              <w:t>ce:</w:t>
            </w:r>
          </w:p>
        </w:tc>
        <w:tc>
          <w:tcPr>
            <w:tcW w:w="6978" w:type="dxa"/>
          </w:tcPr>
          <w:p w14:paraId="0D97FF66" w14:textId="46E6D464" w:rsidR="000C0DC8" w:rsidRPr="0077388C" w:rsidRDefault="00AB77F9" w:rsidP="00AB0AE6">
            <w:pPr>
              <w:spacing w:line="276" w:lineRule="auto"/>
              <w:ind w:right="141"/>
              <w:rPr>
                <w:rFonts w:cs="Arial"/>
                <w:noProof w:val="0"/>
              </w:rPr>
            </w:pPr>
            <w:r w:rsidRPr="00D81182">
              <w:t>MW_SBM_SupplierP</w:t>
            </w:r>
            <w:r>
              <w:t>erformance</w:t>
            </w:r>
            <w:r w:rsidRPr="00D81182">
              <w:t>Assessment</w:t>
            </w:r>
          </w:p>
        </w:tc>
      </w:tr>
      <w:tr w:rsidR="000C0DC8" w:rsidRPr="0077388C" w14:paraId="1FB5FCED" w14:textId="77777777" w:rsidTr="0017475B">
        <w:trPr>
          <w:trHeight w:val="421"/>
        </w:trPr>
        <w:tc>
          <w:tcPr>
            <w:tcW w:w="2802" w:type="dxa"/>
          </w:tcPr>
          <w:p w14:paraId="4164C989" w14:textId="77777777" w:rsidR="000C0DC8" w:rsidRPr="0077388C" w:rsidRDefault="000C0DC8" w:rsidP="00AB0AE6">
            <w:pPr>
              <w:spacing w:line="276" w:lineRule="auto"/>
              <w:ind w:right="141"/>
              <w:rPr>
                <w:rFonts w:cs="Arial"/>
                <w:b/>
                <w:bCs/>
                <w:noProof w:val="0"/>
              </w:rPr>
            </w:pPr>
            <w:r w:rsidRPr="0077388C">
              <w:rPr>
                <w:rFonts w:cs="Arial"/>
                <w:b/>
                <w:bCs/>
                <w:noProof w:val="0"/>
              </w:rPr>
              <w:t xml:space="preserve">Version: </w:t>
            </w:r>
          </w:p>
        </w:tc>
        <w:tc>
          <w:tcPr>
            <w:tcW w:w="6978" w:type="dxa"/>
          </w:tcPr>
          <w:p w14:paraId="5294560C" w14:textId="2CE7BDCE" w:rsidR="000C0DC8" w:rsidRPr="0077388C" w:rsidRDefault="00D50D30" w:rsidP="00AB0AE6">
            <w:pPr>
              <w:spacing w:line="276" w:lineRule="auto"/>
              <w:ind w:right="141"/>
              <w:rPr>
                <w:rFonts w:cs="Arial"/>
                <w:noProof w:val="0"/>
              </w:rPr>
            </w:pPr>
            <w:r>
              <w:rPr>
                <w:rFonts w:cs="Arial"/>
                <w:noProof w:val="0"/>
              </w:rPr>
              <w:t>1.0</w:t>
            </w:r>
          </w:p>
        </w:tc>
      </w:tr>
      <w:tr w:rsidR="000C0DC8" w:rsidRPr="0077388C" w14:paraId="496AEB82" w14:textId="77777777" w:rsidTr="0017475B">
        <w:trPr>
          <w:trHeight w:val="413"/>
        </w:trPr>
        <w:tc>
          <w:tcPr>
            <w:tcW w:w="2802" w:type="dxa"/>
          </w:tcPr>
          <w:p w14:paraId="23B4DF86" w14:textId="77777777" w:rsidR="000C0DC8" w:rsidRPr="0077388C" w:rsidRDefault="000C0DC8" w:rsidP="00AB0AE6">
            <w:pPr>
              <w:spacing w:line="276" w:lineRule="auto"/>
              <w:ind w:right="141"/>
              <w:rPr>
                <w:rFonts w:cs="Arial"/>
                <w:b/>
                <w:bCs/>
                <w:noProof w:val="0"/>
              </w:rPr>
            </w:pPr>
            <w:r w:rsidRPr="0077388C">
              <w:rPr>
                <w:rFonts w:cs="Arial"/>
                <w:b/>
                <w:bCs/>
                <w:noProof w:val="0"/>
              </w:rPr>
              <w:t>Statu</w:t>
            </w:r>
            <w:r w:rsidR="00521BB1" w:rsidRPr="0077388C">
              <w:rPr>
                <w:rFonts w:cs="Arial"/>
                <w:b/>
                <w:bCs/>
                <w:noProof w:val="0"/>
              </w:rPr>
              <w:t>s</w:t>
            </w:r>
            <w:r w:rsidRPr="0077388C">
              <w:rPr>
                <w:rFonts w:cs="Arial"/>
                <w:b/>
                <w:bCs/>
                <w:noProof w:val="0"/>
              </w:rPr>
              <w:t>:</w:t>
            </w:r>
          </w:p>
        </w:tc>
        <w:tc>
          <w:tcPr>
            <w:tcW w:w="6978" w:type="dxa"/>
          </w:tcPr>
          <w:p w14:paraId="6CEFDFD5" w14:textId="3AAF2337" w:rsidR="000C0DC8" w:rsidRPr="0077388C" w:rsidRDefault="00D50D30" w:rsidP="00AB0AE6">
            <w:pPr>
              <w:spacing w:line="276" w:lineRule="auto"/>
              <w:ind w:right="141"/>
              <w:rPr>
                <w:rFonts w:cs="Arial"/>
                <w:noProof w:val="0"/>
              </w:rPr>
            </w:pPr>
            <w:r>
              <w:rPr>
                <w:rFonts w:cs="Arial"/>
                <w:noProof w:val="0"/>
              </w:rPr>
              <w:t>Initiate</w:t>
            </w:r>
          </w:p>
        </w:tc>
      </w:tr>
      <w:tr w:rsidR="000C0DC8" w:rsidRPr="0077388C" w14:paraId="45CB47FA" w14:textId="77777777" w:rsidTr="0017475B">
        <w:trPr>
          <w:trHeight w:val="404"/>
        </w:trPr>
        <w:tc>
          <w:tcPr>
            <w:tcW w:w="2802" w:type="dxa"/>
          </w:tcPr>
          <w:p w14:paraId="25D9C141" w14:textId="77777777" w:rsidR="000C0DC8" w:rsidRPr="0077388C" w:rsidRDefault="00521BB1" w:rsidP="00AB0AE6">
            <w:pPr>
              <w:spacing w:line="276" w:lineRule="auto"/>
              <w:ind w:right="141"/>
              <w:rPr>
                <w:rFonts w:cs="Arial"/>
                <w:b/>
                <w:bCs/>
                <w:noProof w:val="0"/>
              </w:rPr>
            </w:pPr>
            <w:r w:rsidRPr="0077388C">
              <w:rPr>
                <w:rFonts w:cs="Arial"/>
                <w:b/>
                <w:bCs/>
                <w:noProof w:val="0"/>
              </w:rPr>
              <w:t>Customer contact(s)</w:t>
            </w:r>
            <w:r w:rsidR="000C0DC8" w:rsidRPr="0077388C">
              <w:rPr>
                <w:rFonts w:cs="Arial"/>
                <w:b/>
                <w:bCs/>
                <w:noProof w:val="0"/>
              </w:rPr>
              <w:t>:</w:t>
            </w:r>
          </w:p>
        </w:tc>
        <w:tc>
          <w:tcPr>
            <w:tcW w:w="6978" w:type="dxa"/>
          </w:tcPr>
          <w:p w14:paraId="2DD7AB16" w14:textId="5E5EE9A0" w:rsidR="000C0DC8" w:rsidRPr="0077388C" w:rsidRDefault="00AB77F9" w:rsidP="00AB0AE6">
            <w:pPr>
              <w:spacing w:line="276" w:lineRule="auto"/>
              <w:ind w:right="141"/>
              <w:rPr>
                <w:rFonts w:cs="Arial"/>
                <w:noProof w:val="0"/>
              </w:rPr>
            </w:pPr>
            <w:r>
              <w:rPr>
                <w:rFonts w:cs="Arial"/>
                <w:noProof w:val="0"/>
              </w:rPr>
              <w:t>Virginie SOLER</w:t>
            </w:r>
          </w:p>
        </w:tc>
      </w:tr>
    </w:tbl>
    <w:p w14:paraId="22952B9F" w14:textId="77777777" w:rsidR="00AC01C0" w:rsidRPr="0077388C" w:rsidRDefault="00AC01C0" w:rsidP="00AB0AE6">
      <w:pPr>
        <w:spacing w:line="276" w:lineRule="auto"/>
        <w:ind w:right="141"/>
        <w:rPr>
          <w:rFonts w:cs="Arial"/>
          <w:noProof w:val="0"/>
        </w:rPr>
      </w:pPr>
    </w:p>
    <w:p w14:paraId="4FB73885" w14:textId="77777777" w:rsidR="00AC01C0" w:rsidRPr="0077388C" w:rsidRDefault="00521BB1" w:rsidP="00AC01C0">
      <w:pPr>
        <w:pStyle w:val="TITREDbutdocumenthorstabledesmatires"/>
        <w:rPr>
          <w:rFonts w:cs="Arial"/>
          <w:noProof w:val="0"/>
        </w:rPr>
      </w:pPr>
      <w:r w:rsidRPr="0077388C">
        <w:rPr>
          <w:rFonts w:cs="Arial"/>
          <w:noProof w:val="0"/>
        </w:rPr>
        <w:t>DOCUMENT HISTORY</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6650"/>
      </w:tblGrid>
      <w:tr w:rsidR="00AC01C0" w:rsidRPr="0077388C" w14:paraId="54AA5788" w14:textId="77777777" w:rsidTr="00AC01C0">
        <w:trPr>
          <w:trHeight w:val="403"/>
        </w:trPr>
        <w:tc>
          <w:tcPr>
            <w:tcW w:w="1418" w:type="dxa"/>
          </w:tcPr>
          <w:p w14:paraId="43002447" w14:textId="77777777" w:rsidR="00AC01C0" w:rsidRPr="0077388C" w:rsidRDefault="00AC01C0" w:rsidP="00AC01C0">
            <w:pPr>
              <w:pStyle w:val="TITREDbutdocumenthorstabledesmatires"/>
              <w:rPr>
                <w:rFonts w:cs="Arial"/>
                <w:b/>
                <w:bCs/>
                <w:noProof w:val="0"/>
                <w:sz w:val="20"/>
                <w:szCs w:val="20"/>
              </w:rPr>
            </w:pPr>
            <w:r w:rsidRPr="0077388C">
              <w:rPr>
                <w:rFonts w:cs="Arial"/>
                <w:b/>
                <w:bCs/>
                <w:noProof w:val="0"/>
                <w:color w:val="auto"/>
                <w:sz w:val="20"/>
                <w:szCs w:val="20"/>
              </w:rPr>
              <w:t>Version</w:t>
            </w:r>
          </w:p>
        </w:tc>
        <w:tc>
          <w:tcPr>
            <w:tcW w:w="1843" w:type="dxa"/>
          </w:tcPr>
          <w:p w14:paraId="777C8916" w14:textId="77777777" w:rsidR="00AC01C0" w:rsidRPr="0077388C" w:rsidRDefault="00AC01C0" w:rsidP="00AC01C0">
            <w:pPr>
              <w:pStyle w:val="TITREDbutdocumenthorstabledesmatires"/>
              <w:rPr>
                <w:rFonts w:cs="Arial"/>
                <w:noProof w:val="0"/>
              </w:rPr>
            </w:pPr>
            <w:r w:rsidRPr="0077388C">
              <w:rPr>
                <w:rFonts w:cs="Arial"/>
                <w:b/>
                <w:bCs/>
                <w:noProof w:val="0"/>
                <w:color w:val="auto"/>
                <w:sz w:val="20"/>
                <w:szCs w:val="20"/>
              </w:rPr>
              <w:t>Date</w:t>
            </w:r>
          </w:p>
        </w:tc>
        <w:tc>
          <w:tcPr>
            <w:tcW w:w="6650" w:type="dxa"/>
          </w:tcPr>
          <w:p w14:paraId="7FA41443" w14:textId="77777777" w:rsidR="00AC01C0" w:rsidRPr="0077388C" w:rsidRDefault="00521BB1" w:rsidP="00AC01C0">
            <w:pPr>
              <w:pStyle w:val="TITREDbutdocumenthorstabledesmatires"/>
              <w:rPr>
                <w:rFonts w:cs="Arial"/>
                <w:noProof w:val="0"/>
              </w:rPr>
            </w:pPr>
            <w:r w:rsidRPr="0077388C">
              <w:rPr>
                <w:rFonts w:cs="Arial"/>
                <w:b/>
                <w:bCs/>
                <w:noProof w:val="0"/>
                <w:color w:val="auto"/>
                <w:sz w:val="20"/>
                <w:szCs w:val="20"/>
              </w:rPr>
              <w:t>Comment</w:t>
            </w:r>
          </w:p>
        </w:tc>
      </w:tr>
      <w:tr w:rsidR="00AC01C0" w:rsidRPr="0077388C" w14:paraId="02899FAA" w14:textId="77777777" w:rsidTr="00AC01C0">
        <w:trPr>
          <w:trHeight w:val="403"/>
        </w:trPr>
        <w:tc>
          <w:tcPr>
            <w:tcW w:w="1418" w:type="dxa"/>
          </w:tcPr>
          <w:p w14:paraId="25ECECBA" w14:textId="1964778E" w:rsidR="00AC01C0" w:rsidRPr="0077388C" w:rsidRDefault="00D50D30" w:rsidP="00D50D30">
            <w:pPr>
              <w:spacing w:line="276" w:lineRule="auto"/>
              <w:ind w:right="141"/>
              <w:rPr>
                <w:rFonts w:cs="Arial"/>
                <w:noProof w:val="0"/>
              </w:rPr>
            </w:pPr>
            <w:r>
              <w:rPr>
                <w:rFonts w:cs="Arial"/>
                <w:noProof w:val="0"/>
              </w:rPr>
              <w:t>1.0</w:t>
            </w:r>
          </w:p>
        </w:tc>
        <w:tc>
          <w:tcPr>
            <w:tcW w:w="1843" w:type="dxa"/>
          </w:tcPr>
          <w:p w14:paraId="0D4259C4" w14:textId="3B20739A" w:rsidR="00AC01C0" w:rsidRPr="0077388C" w:rsidRDefault="00AB77F9" w:rsidP="00D50D30">
            <w:pPr>
              <w:spacing w:line="276" w:lineRule="auto"/>
              <w:ind w:right="141"/>
              <w:rPr>
                <w:rFonts w:cs="Arial"/>
                <w:noProof w:val="0"/>
              </w:rPr>
            </w:pPr>
            <w:r>
              <w:rPr>
                <w:rFonts w:cs="Arial"/>
                <w:noProof w:val="0"/>
              </w:rPr>
              <w:t>29</w:t>
            </w:r>
            <w:r w:rsidR="00D50D30">
              <w:rPr>
                <w:rFonts w:cs="Arial"/>
                <w:noProof w:val="0"/>
              </w:rPr>
              <w:t>/1</w:t>
            </w:r>
            <w:r>
              <w:rPr>
                <w:rFonts w:cs="Arial"/>
                <w:noProof w:val="0"/>
              </w:rPr>
              <w:t>0</w:t>
            </w:r>
            <w:r w:rsidR="00D50D30">
              <w:rPr>
                <w:rFonts w:cs="Arial"/>
                <w:noProof w:val="0"/>
              </w:rPr>
              <w:t>/2025</w:t>
            </w:r>
          </w:p>
        </w:tc>
        <w:tc>
          <w:tcPr>
            <w:tcW w:w="6650" w:type="dxa"/>
          </w:tcPr>
          <w:p w14:paraId="457A5E8A" w14:textId="20E159E0" w:rsidR="00AC01C0" w:rsidRPr="0077388C" w:rsidRDefault="00AB77F9" w:rsidP="00D50D30">
            <w:pPr>
              <w:spacing w:line="276" w:lineRule="auto"/>
              <w:ind w:right="141"/>
              <w:rPr>
                <w:rFonts w:cs="Arial"/>
                <w:noProof w:val="0"/>
              </w:rPr>
            </w:pPr>
            <w:r>
              <w:rPr>
                <w:rFonts w:cs="Arial"/>
                <w:noProof w:val="0"/>
              </w:rPr>
              <w:t>Document creation</w:t>
            </w:r>
          </w:p>
        </w:tc>
      </w:tr>
    </w:tbl>
    <w:p w14:paraId="74BEF3D4" w14:textId="77777777" w:rsidR="00AC01C0" w:rsidRPr="0077388C" w:rsidRDefault="00AC01C0" w:rsidP="00AC01C0">
      <w:pPr>
        <w:pStyle w:val="TITREDbutdocumenthorstabledesmatires"/>
        <w:rPr>
          <w:rFonts w:cs="Arial"/>
          <w:noProof w:val="0"/>
        </w:rPr>
      </w:pPr>
    </w:p>
    <w:p w14:paraId="5C9CF943" w14:textId="77777777" w:rsidR="00AC01C0" w:rsidRPr="0077388C" w:rsidRDefault="00521BB1" w:rsidP="00AC01C0">
      <w:pPr>
        <w:pStyle w:val="TITREDbutdocumenthorstabledesmatires"/>
        <w:rPr>
          <w:rFonts w:cs="Arial"/>
          <w:noProof w:val="0"/>
        </w:rPr>
      </w:pPr>
      <w:r w:rsidRPr="0077388C">
        <w:rPr>
          <w:rFonts w:cs="Arial"/>
          <w:noProof w:val="0"/>
        </w:rPr>
        <w:t>REFERENCED DOCUMENTS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3026"/>
        <w:gridCol w:w="2304"/>
        <w:gridCol w:w="2349"/>
      </w:tblGrid>
      <w:tr w:rsidR="00AC01C0" w:rsidRPr="0077388C" w14:paraId="623C6351" w14:textId="77777777" w:rsidTr="00AC01C0">
        <w:trPr>
          <w:trHeight w:val="403"/>
        </w:trPr>
        <w:tc>
          <w:tcPr>
            <w:tcW w:w="2477" w:type="dxa"/>
          </w:tcPr>
          <w:p w14:paraId="0D1369D1" w14:textId="77777777" w:rsidR="00AC01C0" w:rsidRPr="0077388C" w:rsidRDefault="00AC01C0" w:rsidP="00AC01C0">
            <w:pPr>
              <w:pStyle w:val="TITREDbutdocumenthorstabledesmatires"/>
              <w:rPr>
                <w:rFonts w:cs="Arial"/>
                <w:b/>
                <w:bCs/>
                <w:noProof w:val="0"/>
                <w:color w:val="auto"/>
                <w:sz w:val="20"/>
                <w:szCs w:val="20"/>
              </w:rPr>
            </w:pPr>
            <w:r w:rsidRPr="0077388C">
              <w:rPr>
                <w:rFonts w:cs="Arial"/>
                <w:b/>
                <w:bCs/>
                <w:noProof w:val="0"/>
                <w:color w:val="auto"/>
                <w:sz w:val="20"/>
                <w:szCs w:val="20"/>
              </w:rPr>
              <w:t>Id</w:t>
            </w:r>
          </w:p>
        </w:tc>
        <w:tc>
          <w:tcPr>
            <w:tcW w:w="2478" w:type="dxa"/>
          </w:tcPr>
          <w:p w14:paraId="3CCF2EAC" w14:textId="77777777" w:rsidR="00AC01C0" w:rsidRPr="0077388C" w:rsidRDefault="00521BB1" w:rsidP="00AC01C0">
            <w:pPr>
              <w:pStyle w:val="TITREDbutdocumenthorstabledesmatires"/>
              <w:rPr>
                <w:rFonts w:cs="Arial"/>
                <w:b/>
                <w:bCs/>
                <w:noProof w:val="0"/>
                <w:color w:val="auto"/>
                <w:sz w:val="20"/>
                <w:szCs w:val="20"/>
              </w:rPr>
            </w:pPr>
            <w:r w:rsidRPr="0077388C">
              <w:rPr>
                <w:rFonts w:cs="Arial"/>
                <w:b/>
                <w:bCs/>
                <w:noProof w:val="0"/>
                <w:color w:val="auto"/>
                <w:sz w:val="20"/>
                <w:szCs w:val="20"/>
              </w:rPr>
              <w:t>Name</w:t>
            </w:r>
          </w:p>
        </w:tc>
        <w:tc>
          <w:tcPr>
            <w:tcW w:w="2478" w:type="dxa"/>
          </w:tcPr>
          <w:p w14:paraId="733E5BB7" w14:textId="77777777" w:rsidR="00AC01C0" w:rsidRPr="0077388C" w:rsidRDefault="00AC01C0" w:rsidP="00AC01C0">
            <w:pPr>
              <w:pStyle w:val="TITREDbutdocumenthorstabledesmatires"/>
              <w:rPr>
                <w:rFonts w:cs="Arial"/>
                <w:b/>
                <w:bCs/>
                <w:noProof w:val="0"/>
                <w:color w:val="auto"/>
                <w:sz w:val="20"/>
                <w:szCs w:val="20"/>
              </w:rPr>
            </w:pPr>
            <w:r w:rsidRPr="0077388C">
              <w:rPr>
                <w:rFonts w:cs="Arial"/>
                <w:b/>
                <w:bCs/>
                <w:noProof w:val="0"/>
                <w:color w:val="auto"/>
                <w:sz w:val="20"/>
                <w:szCs w:val="20"/>
              </w:rPr>
              <w:t>Source</w:t>
            </w:r>
          </w:p>
        </w:tc>
        <w:tc>
          <w:tcPr>
            <w:tcW w:w="2478" w:type="dxa"/>
          </w:tcPr>
          <w:p w14:paraId="3A517683" w14:textId="77777777" w:rsidR="00AC01C0" w:rsidRPr="0077388C" w:rsidRDefault="00AC01C0" w:rsidP="00AC01C0">
            <w:pPr>
              <w:pStyle w:val="TITREDbutdocumenthorstabledesmatires"/>
              <w:rPr>
                <w:rFonts w:cs="Arial"/>
                <w:b/>
                <w:bCs/>
                <w:noProof w:val="0"/>
                <w:color w:val="auto"/>
                <w:sz w:val="20"/>
                <w:szCs w:val="20"/>
              </w:rPr>
            </w:pPr>
            <w:r w:rsidRPr="0077388C">
              <w:rPr>
                <w:rFonts w:cs="Arial"/>
                <w:b/>
                <w:bCs/>
                <w:noProof w:val="0"/>
                <w:color w:val="auto"/>
                <w:sz w:val="20"/>
                <w:szCs w:val="20"/>
              </w:rPr>
              <w:t>Version / Date</w:t>
            </w:r>
          </w:p>
        </w:tc>
      </w:tr>
      <w:tr w:rsidR="00AB77F9" w:rsidRPr="0077388C" w14:paraId="2C660791" w14:textId="77777777" w:rsidTr="00AC01C0">
        <w:trPr>
          <w:trHeight w:val="403"/>
        </w:trPr>
        <w:tc>
          <w:tcPr>
            <w:tcW w:w="2477" w:type="dxa"/>
          </w:tcPr>
          <w:p w14:paraId="41BB1190" w14:textId="510A8163" w:rsidR="00AB77F9" w:rsidRPr="0077388C" w:rsidRDefault="00AB77F9" w:rsidP="00AB77F9">
            <w:pPr>
              <w:spacing w:line="276" w:lineRule="auto"/>
              <w:ind w:right="141"/>
              <w:rPr>
                <w:rFonts w:cs="Arial"/>
                <w:noProof w:val="0"/>
              </w:rPr>
            </w:pPr>
            <w:r w:rsidRPr="00AB77F9">
              <w:rPr>
                <w:rFonts w:cs="Arial"/>
                <w:noProof w:val="0"/>
              </w:rPr>
              <w:t>1 </w:t>
            </w:r>
          </w:p>
        </w:tc>
        <w:tc>
          <w:tcPr>
            <w:tcW w:w="2478" w:type="dxa"/>
          </w:tcPr>
          <w:p w14:paraId="409D93CF" w14:textId="1B1291AD" w:rsidR="00AB77F9" w:rsidRPr="0077388C" w:rsidRDefault="00AB77F9" w:rsidP="00AB77F9">
            <w:pPr>
              <w:spacing w:line="276" w:lineRule="auto"/>
              <w:ind w:right="141"/>
              <w:jc w:val="left"/>
              <w:rPr>
                <w:rFonts w:cs="Arial"/>
                <w:noProof w:val="0"/>
              </w:rPr>
            </w:pPr>
            <w:r w:rsidRPr="00AB77F9">
              <w:rPr>
                <w:rFonts w:cs="Arial"/>
                <w:noProof w:val="0"/>
              </w:rPr>
              <w:t>EBX Dataverse Field Mappings.xlsx</w:t>
            </w:r>
          </w:p>
        </w:tc>
        <w:tc>
          <w:tcPr>
            <w:tcW w:w="2478" w:type="dxa"/>
          </w:tcPr>
          <w:p w14:paraId="783C4583" w14:textId="326B641A" w:rsidR="00AB77F9" w:rsidRPr="0077388C" w:rsidRDefault="00AB77F9" w:rsidP="00AB77F9">
            <w:pPr>
              <w:spacing w:line="276" w:lineRule="auto"/>
              <w:ind w:right="141"/>
              <w:rPr>
                <w:rFonts w:cs="Arial"/>
                <w:noProof w:val="0"/>
              </w:rPr>
            </w:pPr>
            <w:r w:rsidRPr="00AB77F9">
              <w:rPr>
                <w:rFonts w:cs="Arial"/>
                <w:noProof w:val="0"/>
              </w:rPr>
              <w:t> </w:t>
            </w:r>
          </w:p>
        </w:tc>
        <w:tc>
          <w:tcPr>
            <w:tcW w:w="2478" w:type="dxa"/>
          </w:tcPr>
          <w:p w14:paraId="3B43A036" w14:textId="5CEC1382" w:rsidR="00AB77F9" w:rsidRPr="0077388C" w:rsidRDefault="00AB77F9" w:rsidP="00AB77F9">
            <w:pPr>
              <w:spacing w:line="276" w:lineRule="auto"/>
              <w:ind w:right="141"/>
              <w:rPr>
                <w:rFonts w:cs="Arial"/>
                <w:noProof w:val="0"/>
              </w:rPr>
            </w:pPr>
            <w:r w:rsidRPr="00AB77F9">
              <w:rPr>
                <w:rFonts w:cs="Arial"/>
                <w:noProof w:val="0"/>
              </w:rPr>
              <w:t> 26/11/2025</w:t>
            </w:r>
          </w:p>
        </w:tc>
      </w:tr>
      <w:tr w:rsidR="00AB77F9" w:rsidRPr="0077388C" w14:paraId="40DB7BB0" w14:textId="77777777" w:rsidTr="00AC01C0">
        <w:trPr>
          <w:trHeight w:val="403"/>
        </w:trPr>
        <w:tc>
          <w:tcPr>
            <w:tcW w:w="2477" w:type="dxa"/>
          </w:tcPr>
          <w:p w14:paraId="3FE43475" w14:textId="3F24E6FB" w:rsidR="00AB77F9" w:rsidRPr="00AB77F9" w:rsidRDefault="00AB77F9" w:rsidP="00AB77F9">
            <w:pPr>
              <w:spacing w:line="276" w:lineRule="auto"/>
              <w:ind w:right="141"/>
              <w:rPr>
                <w:rFonts w:cs="Arial"/>
                <w:noProof w:val="0"/>
              </w:rPr>
            </w:pPr>
            <w:r w:rsidRPr="00AB77F9">
              <w:rPr>
                <w:rFonts w:cs="Arial"/>
                <w:noProof w:val="0"/>
              </w:rPr>
              <w:t>2</w:t>
            </w:r>
          </w:p>
        </w:tc>
        <w:tc>
          <w:tcPr>
            <w:tcW w:w="2478" w:type="dxa"/>
          </w:tcPr>
          <w:p w14:paraId="30BD3AA8" w14:textId="05BDEF13" w:rsidR="00AB77F9" w:rsidRPr="00AB77F9" w:rsidRDefault="00AB77F9" w:rsidP="00AB77F9">
            <w:pPr>
              <w:spacing w:line="276" w:lineRule="auto"/>
              <w:ind w:right="141"/>
              <w:jc w:val="left"/>
              <w:rPr>
                <w:rFonts w:cs="Arial"/>
                <w:noProof w:val="0"/>
              </w:rPr>
            </w:pPr>
            <w:r w:rsidRPr="00AB77F9">
              <w:rPr>
                <w:rFonts w:cs="Arial"/>
                <w:noProof w:val="0"/>
              </w:rPr>
              <w:t>Mapping_Nadia_SPA_V2.xlsx</w:t>
            </w:r>
          </w:p>
        </w:tc>
        <w:tc>
          <w:tcPr>
            <w:tcW w:w="2478" w:type="dxa"/>
          </w:tcPr>
          <w:p w14:paraId="668003D0" w14:textId="62894EBE" w:rsidR="00AB77F9" w:rsidRPr="00AB77F9" w:rsidRDefault="00AB77F9" w:rsidP="00AB77F9">
            <w:pPr>
              <w:spacing w:line="276" w:lineRule="auto"/>
              <w:ind w:right="141"/>
              <w:rPr>
                <w:rFonts w:cs="Arial"/>
                <w:noProof w:val="0"/>
              </w:rPr>
            </w:pPr>
            <w:r w:rsidRPr="00AB77F9">
              <w:rPr>
                <w:rFonts w:cs="Arial"/>
                <w:noProof w:val="0"/>
              </w:rPr>
              <w:t> </w:t>
            </w:r>
          </w:p>
        </w:tc>
        <w:tc>
          <w:tcPr>
            <w:tcW w:w="2478" w:type="dxa"/>
          </w:tcPr>
          <w:p w14:paraId="581F3906" w14:textId="489EBA9F" w:rsidR="00AB77F9" w:rsidRPr="00AB77F9" w:rsidRDefault="00AB77F9" w:rsidP="00AB77F9">
            <w:pPr>
              <w:spacing w:line="276" w:lineRule="auto"/>
              <w:ind w:right="141"/>
              <w:rPr>
                <w:rFonts w:cs="Arial"/>
                <w:noProof w:val="0"/>
              </w:rPr>
            </w:pPr>
            <w:r w:rsidRPr="00AB77F9">
              <w:rPr>
                <w:rFonts w:cs="Arial"/>
                <w:noProof w:val="0"/>
              </w:rPr>
              <w:t> 26/11/2025</w:t>
            </w:r>
          </w:p>
        </w:tc>
      </w:tr>
    </w:tbl>
    <w:p w14:paraId="613D183F" w14:textId="77777777" w:rsidR="00AC01C0" w:rsidRPr="0077388C" w:rsidRDefault="00AC01C0" w:rsidP="00AC01C0">
      <w:pPr>
        <w:pStyle w:val="TITREDbutdocumenthorstabledesmatires"/>
        <w:rPr>
          <w:rFonts w:cs="Arial"/>
          <w:noProof w:val="0"/>
        </w:rPr>
      </w:pPr>
    </w:p>
    <w:p w14:paraId="7FD8092A" w14:textId="77777777" w:rsidR="00EC1F85" w:rsidRPr="0077388C" w:rsidRDefault="00EC1F85" w:rsidP="00AB0AE6">
      <w:pPr>
        <w:spacing w:line="276" w:lineRule="auto"/>
        <w:ind w:right="141"/>
        <w:rPr>
          <w:rFonts w:cs="Arial"/>
          <w:noProof w:val="0"/>
        </w:rPr>
      </w:pPr>
      <w:r w:rsidRPr="0077388C">
        <w:rPr>
          <w:rFonts w:cs="Arial"/>
          <w:noProof w:val="0"/>
        </w:rPr>
        <w:br w:type="page"/>
      </w:r>
    </w:p>
    <w:p w14:paraId="1DE4A01F" w14:textId="77777777" w:rsidR="00CE639D" w:rsidRPr="0077388C" w:rsidRDefault="00521BB1" w:rsidP="00886E8E">
      <w:pPr>
        <w:pStyle w:val="TITREDbutdocumenthorstabledesmatires"/>
        <w:rPr>
          <w:rFonts w:cs="Arial"/>
          <w:noProof w:val="0"/>
        </w:rPr>
      </w:pPr>
      <w:r w:rsidRPr="0077388C">
        <w:rPr>
          <w:rFonts w:cs="Arial"/>
          <w:noProof w:val="0"/>
        </w:rPr>
        <w:lastRenderedPageBreak/>
        <w:t>TABLE OF CONTENT</w:t>
      </w:r>
    </w:p>
    <w:p w14:paraId="66DF9582" w14:textId="77777777" w:rsidR="00626BEE" w:rsidRPr="0077388C" w:rsidRDefault="00626BEE" w:rsidP="00AB0AE6">
      <w:pPr>
        <w:pStyle w:val="TM1"/>
        <w:ind w:right="141"/>
        <w:rPr>
          <w:rFonts w:cs="Arial"/>
          <w:noProof w:val="0"/>
        </w:rPr>
      </w:pPr>
    </w:p>
    <w:p w14:paraId="620AF5EB" w14:textId="399C13B1" w:rsidR="00DB70C2" w:rsidRDefault="00C853A7">
      <w:pPr>
        <w:pStyle w:val="TM1"/>
        <w:tabs>
          <w:tab w:val="left" w:pos="600"/>
          <w:tab w:val="right" w:leader="dot" w:pos="9911"/>
        </w:tabs>
        <w:rPr>
          <w:rFonts w:cstheme="minorBidi"/>
          <w:b w:val="0"/>
          <w:bCs w:val="0"/>
          <w:caps w:val="0"/>
          <w:kern w:val="2"/>
          <w:sz w:val="24"/>
          <w:szCs w:val="24"/>
          <w:lang w:val="fr-FR"/>
          <w14:ligatures w14:val="standardContextual"/>
        </w:rPr>
      </w:pPr>
      <w:r w:rsidRPr="0077388C">
        <w:rPr>
          <w:rFonts w:ascii="Arial" w:hAnsi="Arial" w:cs="Arial"/>
          <w:noProof w:val="0"/>
          <w:szCs w:val="24"/>
        </w:rPr>
        <w:fldChar w:fldCharType="begin"/>
      </w:r>
      <w:r w:rsidRPr="0077388C">
        <w:rPr>
          <w:rFonts w:ascii="Arial" w:hAnsi="Arial" w:cs="Arial"/>
          <w:noProof w:val="0"/>
          <w:szCs w:val="24"/>
        </w:rPr>
        <w:instrText xml:space="preserve"> TOC \o "1-2" \h \z \u </w:instrText>
      </w:r>
      <w:r w:rsidRPr="0077388C">
        <w:rPr>
          <w:rFonts w:ascii="Arial" w:hAnsi="Arial" w:cs="Arial"/>
          <w:noProof w:val="0"/>
          <w:szCs w:val="24"/>
        </w:rPr>
        <w:fldChar w:fldCharType="separate"/>
      </w:r>
      <w:hyperlink w:anchor="_Toc216876596" w:history="1">
        <w:r w:rsidR="00DB70C2" w:rsidRPr="00736485">
          <w:rPr>
            <w:rStyle w:val="Lienhypertexte"/>
            <w:rFonts w:cs="Arial"/>
          </w:rPr>
          <w:t>1.</w:t>
        </w:r>
        <w:r w:rsidR="00DB70C2">
          <w:rPr>
            <w:rFonts w:cstheme="minorBidi"/>
            <w:b w:val="0"/>
            <w:bCs w:val="0"/>
            <w:caps w:val="0"/>
            <w:kern w:val="2"/>
            <w:sz w:val="24"/>
            <w:szCs w:val="24"/>
            <w:lang w:val="fr-FR"/>
            <w14:ligatures w14:val="standardContextual"/>
          </w:rPr>
          <w:tab/>
        </w:r>
        <w:r w:rsidR="00DB70C2" w:rsidRPr="00736485">
          <w:rPr>
            <w:rStyle w:val="Lienhypertexte"/>
            <w:rFonts w:cs="Arial"/>
          </w:rPr>
          <w:t>Context</w:t>
        </w:r>
        <w:r w:rsidR="00DB70C2">
          <w:rPr>
            <w:webHidden/>
          </w:rPr>
          <w:tab/>
        </w:r>
        <w:r w:rsidR="00DB70C2">
          <w:rPr>
            <w:webHidden/>
          </w:rPr>
          <w:fldChar w:fldCharType="begin"/>
        </w:r>
        <w:r w:rsidR="00DB70C2">
          <w:rPr>
            <w:webHidden/>
          </w:rPr>
          <w:instrText xml:space="preserve"> PAGEREF _Toc216876596 \h </w:instrText>
        </w:r>
        <w:r w:rsidR="00DB70C2">
          <w:rPr>
            <w:webHidden/>
          </w:rPr>
        </w:r>
        <w:r w:rsidR="00DB70C2">
          <w:rPr>
            <w:webHidden/>
          </w:rPr>
          <w:fldChar w:fldCharType="separate"/>
        </w:r>
        <w:r w:rsidR="00DB70C2">
          <w:rPr>
            <w:webHidden/>
          </w:rPr>
          <w:t>3</w:t>
        </w:r>
        <w:r w:rsidR="00DB70C2">
          <w:rPr>
            <w:webHidden/>
          </w:rPr>
          <w:fldChar w:fldCharType="end"/>
        </w:r>
      </w:hyperlink>
    </w:p>
    <w:p w14:paraId="598934FA" w14:textId="71AB1356" w:rsidR="00DB70C2" w:rsidRDefault="00DB70C2">
      <w:pPr>
        <w:pStyle w:val="TM1"/>
        <w:tabs>
          <w:tab w:val="left" w:pos="600"/>
          <w:tab w:val="right" w:leader="dot" w:pos="9911"/>
        </w:tabs>
        <w:rPr>
          <w:rFonts w:cstheme="minorBidi"/>
          <w:b w:val="0"/>
          <w:bCs w:val="0"/>
          <w:caps w:val="0"/>
          <w:kern w:val="2"/>
          <w:sz w:val="24"/>
          <w:szCs w:val="24"/>
          <w:lang w:val="fr-FR"/>
          <w14:ligatures w14:val="standardContextual"/>
        </w:rPr>
      </w:pPr>
      <w:hyperlink w:anchor="_Toc216876597" w:history="1">
        <w:r w:rsidRPr="00736485">
          <w:rPr>
            <w:rStyle w:val="Lienhypertexte"/>
            <w:rFonts w:cs="Arial"/>
          </w:rPr>
          <w:t>2.</w:t>
        </w:r>
        <w:r>
          <w:rPr>
            <w:rFonts w:cstheme="minorBidi"/>
            <w:b w:val="0"/>
            <w:bCs w:val="0"/>
            <w:caps w:val="0"/>
            <w:kern w:val="2"/>
            <w:sz w:val="24"/>
            <w:szCs w:val="24"/>
            <w:lang w:val="fr-FR"/>
            <w14:ligatures w14:val="standardContextual"/>
          </w:rPr>
          <w:tab/>
        </w:r>
        <w:r w:rsidRPr="00736485">
          <w:rPr>
            <w:rStyle w:val="Lienhypertexte"/>
            <w:rFonts w:cs="Arial"/>
          </w:rPr>
          <w:t>IT 03: MDM to Supplier Performance Assessment</w:t>
        </w:r>
        <w:r>
          <w:rPr>
            <w:webHidden/>
          </w:rPr>
          <w:tab/>
        </w:r>
        <w:r>
          <w:rPr>
            <w:webHidden/>
          </w:rPr>
          <w:fldChar w:fldCharType="begin"/>
        </w:r>
        <w:r>
          <w:rPr>
            <w:webHidden/>
          </w:rPr>
          <w:instrText xml:space="preserve"> PAGEREF _Toc216876597 \h </w:instrText>
        </w:r>
        <w:r>
          <w:rPr>
            <w:webHidden/>
          </w:rPr>
        </w:r>
        <w:r>
          <w:rPr>
            <w:webHidden/>
          </w:rPr>
          <w:fldChar w:fldCharType="separate"/>
        </w:r>
        <w:r>
          <w:rPr>
            <w:webHidden/>
          </w:rPr>
          <w:t>3</w:t>
        </w:r>
        <w:r>
          <w:rPr>
            <w:webHidden/>
          </w:rPr>
          <w:fldChar w:fldCharType="end"/>
        </w:r>
      </w:hyperlink>
    </w:p>
    <w:p w14:paraId="7FC23747" w14:textId="024023CE"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598" w:history="1">
        <w:r w:rsidRPr="00736485">
          <w:rPr>
            <w:rStyle w:val="Lienhypertexte"/>
            <w:rFonts w:cs="Arial"/>
          </w:rPr>
          <w:t>2.1.</w:t>
        </w:r>
        <w:r>
          <w:rPr>
            <w:rFonts w:cstheme="minorBidi"/>
            <w:smallCaps w:val="0"/>
            <w:kern w:val="2"/>
            <w:sz w:val="24"/>
            <w:szCs w:val="24"/>
            <w:lang w:val="fr-FR"/>
            <w14:ligatures w14:val="standardContextual"/>
          </w:rPr>
          <w:tab/>
        </w:r>
        <w:r w:rsidRPr="00736485">
          <w:rPr>
            <w:rStyle w:val="Lienhypertexte"/>
            <w:rFonts w:cs="Arial"/>
          </w:rPr>
          <w:t>Trigger mode</w:t>
        </w:r>
        <w:r>
          <w:rPr>
            <w:webHidden/>
          </w:rPr>
          <w:tab/>
        </w:r>
        <w:r>
          <w:rPr>
            <w:webHidden/>
          </w:rPr>
          <w:fldChar w:fldCharType="begin"/>
        </w:r>
        <w:r>
          <w:rPr>
            <w:webHidden/>
          </w:rPr>
          <w:instrText xml:space="preserve"> PAGEREF _Toc216876598 \h </w:instrText>
        </w:r>
        <w:r>
          <w:rPr>
            <w:webHidden/>
          </w:rPr>
        </w:r>
        <w:r>
          <w:rPr>
            <w:webHidden/>
          </w:rPr>
          <w:fldChar w:fldCharType="separate"/>
        </w:r>
        <w:r>
          <w:rPr>
            <w:webHidden/>
          </w:rPr>
          <w:t>3</w:t>
        </w:r>
        <w:r>
          <w:rPr>
            <w:webHidden/>
          </w:rPr>
          <w:fldChar w:fldCharType="end"/>
        </w:r>
      </w:hyperlink>
    </w:p>
    <w:p w14:paraId="58CFA48A" w14:textId="2E831FF4"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599" w:history="1">
        <w:r w:rsidRPr="00736485">
          <w:rPr>
            <w:rStyle w:val="Lienhypertexte"/>
            <w:rFonts w:cs="Arial"/>
          </w:rPr>
          <w:t>2.2.</w:t>
        </w:r>
        <w:r>
          <w:rPr>
            <w:rFonts w:cstheme="minorBidi"/>
            <w:smallCaps w:val="0"/>
            <w:kern w:val="2"/>
            <w:sz w:val="24"/>
            <w:szCs w:val="24"/>
            <w:lang w:val="fr-FR"/>
            <w14:ligatures w14:val="standardContextual"/>
          </w:rPr>
          <w:tab/>
        </w:r>
        <w:r w:rsidRPr="00736485">
          <w:rPr>
            <w:rStyle w:val="Lienhypertexte"/>
            <w:rFonts w:cs="Arial"/>
          </w:rPr>
          <w:t>List of the steps</w:t>
        </w:r>
        <w:r>
          <w:rPr>
            <w:webHidden/>
          </w:rPr>
          <w:tab/>
        </w:r>
        <w:r>
          <w:rPr>
            <w:webHidden/>
          </w:rPr>
          <w:fldChar w:fldCharType="begin"/>
        </w:r>
        <w:r>
          <w:rPr>
            <w:webHidden/>
          </w:rPr>
          <w:instrText xml:space="preserve"> PAGEREF _Toc216876599 \h </w:instrText>
        </w:r>
        <w:r>
          <w:rPr>
            <w:webHidden/>
          </w:rPr>
        </w:r>
        <w:r>
          <w:rPr>
            <w:webHidden/>
          </w:rPr>
          <w:fldChar w:fldCharType="separate"/>
        </w:r>
        <w:r>
          <w:rPr>
            <w:webHidden/>
          </w:rPr>
          <w:t>3</w:t>
        </w:r>
        <w:r>
          <w:rPr>
            <w:webHidden/>
          </w:rPr>
          <w:fldChar w:fldCharType="end"/>
        </w:r>
      </w:hyperlink>
    </w:p>
    <w:p w14:paraId="30E824D1" w14:textId="40C5917C"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0" w:history="1">
        <w:r w:rsidRPr="00736485">
          <w:rPr>
            <w:rStyle w:val="Lienhypertexte"/>
            <w:rFonts w:cs="Arial"/>
          </w:rPr>
          <w:t>2.3.</w:t>
        </w:r>
        <w:r>
          <w:rPr>
            <w:rFonts w:cstheme="minorBidi"/>
            <w:smallCaps w:val="0"/>
            <w:kern w:val="2"/>
            <w:sz w:val="24"/>
            <w:szCs w:val="24"/>
            <w:lang w:val="fr-FR"/>
            <w14:ligatures w14:val="standardContextual"/>
          </w:rPr>
          <w:tab/>
        </w:r>
        <w:r w:rsidRPr="00736485">
          <w:rPr>
            <w:rStyle w:val="Lienhypertexte"/>
            <w:rFonts w:cs="Arial"/>
          </w:rPr>
          <w:t>Global rules of flow</w:t>
        </w:r>
        <w:r>
          <w:rPr>
            <w:webHidden/>
          </w:rPr>
          <w:tab/>
        </w:r>
        <w:r>
          <w:rPr>
            <w:webHidden/>
          </w:rPr>
          <w:fldChar w:fldCharType="begin"/>
        </w:r>
        <w:r>
          <w:rPr>
            <w:webHidden/>
          </w:rPr>
          <w:instrText xml:space="preserve"> PAGEREF _Toc216876600 \h </w:instrText>
        </w:r>
        <w:r>
          <w:rPr>
            <w:webHidden/>
          </w:rPr>
        </w:r>
        <w:r>
          <w:rPr>
            <w:webHidden/>
          </w:rPr>
          <w:fldChar w:fldCharType="separate"/>
        </w:r>
        <w:r>
          <w:rPr>
            <w:webHidden/>
          </w:rPr>
          <w:t>3</w:t>
        </w:r>
        <w:r>
          <w:rPr>
            <w:webHidden/>
          </w:rPr>
          <w:fldChar w:fldCharType="end"/>
        </w:r>
      </w:hyperlink>
    </w:p>
    <w:p w14:paraId="54D921DE" w14:textId="03DABF02"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1" w:history="1">
        <w:r w:rsidRPr="00736485">
          <w:rPr>
            <w:rStyle w:val="Lienhypertexte"/>
            <w:rFonts w:cs="Arial"/>
          </w:rPr>
          <w:t>2.4.</w:t>
        </w:r>
        <w:r>
          <w:rPr>
            <w:rFonts w:cstheme="minorBidi"/>
            <w:smallCaps w:val="0"/>
            <w:kern w:val="2"/>
            <w:sz w:val="24"/>
            <w:szCs w:val="24"/>
            <w:lang w:val="fr-FR"/>
            <w14:ligatures w14:val="standardContextual"/>
          </w:rPr>
          <w:tab/>
        </w:r>
        <w:r w:rsidRPr="00736485">
          <w:rPr>
            <w:rStyle w:val="Lienhypertexte"/>
            <w:rFonts w:cs="Arial"/>
          </w:rPr>
          <w:t>Global behavior in case of error</w:t>
        </w:r>
        <w:r>
          <w:rPr>
            <w:webHidden/>
          </w:rPr>
          <w:tab/>
        </w:r>
        <w:r>
          <w:rPr>
            <w:webHidden/>
          </w:rPr>
          <w:fldChar w:fldCharType="begin"/>
        </w:r>
        <w:r>
          <w:rPr>
            <w:webHidden/>
          </w:rPr>
          <w:instrText xml:space="preserve"> PAGEREF _Toc216876601 \h </w:instrText>
        </w:r>
        <w:r>
          <w:rPr>
            <w:webHidden/>
          </w:rPr>
        </w:r>
        <w:r>
          <w:rPr>
            <w:webHidden/>
          </w:rPr>
          <w:fldChar w:fldCharType="separate"/>
        </w:r>
        <w:r>
          <w:rPr>
            <w:webHidden/>
          </w:rPr>
          <w:t>3</w:t>
        </w:r>
        <w:r>
          <w:rPr>
            <w:webHidden/>
          </w:rPr>
          <w:fldChar w:fldCharType="end"/>
        </w:r>
      </w:hyperlink>
    </w:p>
    <w:p w14:paraId="28F5277A" w14:textId="608E3638"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2" w:history="1">
        <w:r w:rsidRPr="00736485">
          <w:rPr>
            <w:rStyle w:val="Lienhypertexte"/>
          </w:rPr>
          <w:t>2.5.</w:t>
        </w:r>
        <w:r>
          <w:rPr>
            <w:rFonts w:cstheme="minorBidi"/>
            <w:smallCaps w:val="0"/>
            <w:kern w:val="2"/>
            <w:sz w:val="24"/>
            <w:szCs w:val="24"/>
            <w:lang w:val="fr-FR"/>
            <w14:ligatures w14:val="standardContextual"/>
          </w:rPr>
          <w:tab/>
        </w:r>
        <w:r w:rsidRPr="00736485">
          <w:rPr>
            <w:rStyle w:val="Lienhypertexte"/>
          </w:rPr>
          <w:t>Technical Specification</w:t>
        </w:r>
        <w:r>
          <w:rPr>
            <w:webHidden/>
          </w:rPr>
          <w:tab/>
        </w:r>
        <w:r>
          <w:rPr>
            <w:webHidden/>
          </w:rPr>
          <w:fldChar w:fldCharType="begin"/>
        </w:r>
        <w:r>
          <w:rPr>
            <w:webHidden/>
          </w:rPr>
          <w:instrText xml:space="preserve"> PAGEREF _Toc216876602 \h </w:instrText>
        </w:r>
        <w:r>
          <w:rPr>
            <w:webHidden/>
          </w:rPr>
        </w:r>
        <w:r>
          <w:rPr>
            <w:webHidden/>
          </w:rPr>
          <w:fldChar w:fldCharType="separate"/>
        </w:r>
        <w:r>
          <w:rPr>
            <w:webHidden/>
          </w:rPr>
          <w:t>4</w:t>
        </w:r>
        <w:r>
          <w:rPr>
            <w:webHidden/>
          </w:rPr>
          <w:fldChar w:fldCharType="end"/>
        </w:r>
      </w:hyperlink>
    </w:p>
    <w:p w14:paraId="5FF84763" w14:textId="35039504" w:rsidR="00DB70C2" w:rsidRDefault="00DB70C2">
      <w:pPr>
        <w:pStyle w:val="TM1"/>
        <w:tabs>
          <w:tab w:val="left" w:pos="600"/>
          <w:tab w:val="right" w:leader="dot" w:pos="9911"/>
        </w:tabs>
        <w:rPr>
          <w:rFonts w:cstheme="minorBidi"/>
          <w:b w:val="0"/>
          <w:bCs w:val="0"/>
          <w:caps w:val="0"/>
          <w:kern w:val="2"/>
          <w:sz w:val="24"/>
          <w:szCs w:val="24"/>
          <w:lang w:val="fr-FR"/>
          <w14:ligatures w14:val="standardContextual"/>
        </w:rPr>
      </w:pPr>
      <w:hyperlink w:anchor="_Toc216876603" w:history="1">
        <w:r w:rsidRPr="00736485">
          <w:rPr>
            <w:rStyle w:val="Lienhypertexte"/>
            <w:rFonts w:cs="Arial"/>
          </w:rPr>
          <w:t>3.</w:t>
        </w:r>
        <w:r>
          <w:rPr>
            <w:rFonts w:cstheme="minorBidi"/>
            <w:b w:val="0"/>
            <w:bCs w:val="0"/>
            <w:caps w:val="0"/>
            <w:kern w:val="2"/>
            <w:sz w:val="24"/>
            <w:szCs w:val="24"/>
            <w:lang w:val="fr-FR"/>
            <w14:ligatures w14:val="standardContextual"/>
          </w:rPr>
          <w:tab/>
        </w:r>
        <w:r w:rsidRPr="00736485">
          <w:rPr>
            <w:rStyle w:val="Lienhypertexte"/>
            <w:rFonts w:cs="Arial"/>
          </w:rPr>
          <w:t>IT 05a: Nadia to Supplier Performance Assessment</w:t>
        </w:r>
        <w:r>
          <w:rPr>
            <w:webHidden/>
          </w:rPr>
          <w:tab/>
        </w:r>
        <w:r>
          <w:rPr>
            <w:webHidden/>
          </w:rPr>
          <w:fldChar w:fldCharType="begin"/>
        </w:r>
        <w:r>
          <w:rPr>
            <w:webHidden/>
          </w:rPr>
          <w:instrText xml:space="preserve"> PAGEREF _Toc216876603 \h </w:instrText>
        </w:r>
        <w:r>
          <w:rPr>
            <w:webHidden/>
          </w:rPr>
        </w:r>
        <w:r>
          <w:rPr>
            <w:webHidden/>
          </w:rPr>
          <w:fldChar w:fldCharType="separate"/>
        </w:r>
        <w:r>
          <w:rPr>
            <w:webHidden/>
          </w:rPr>
          <w:t>9</w:t>
        </w:r>
        <w:r>
          <w:rPr>
            <w:webHidden/>
          </w:rPr>
          <w:fldChar w:fldCharType="end"/>
        </w:r>
      </w:hyperlink>
    </w:p>
    <w:p w14:paraId="52D79986" w14:textId="5DFA91A0"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4" w:history="1">
        <w:r w:rsidRPr="00736485">
          <w:rPr>
            <w:rStyle w:val="Lienhypertexte"/>
            <w:rFonts w:cs="Arial"/>
          </w:rPr>
          <w:t>3.1.</w:t>
        </w:r>
        <w:r>
          <w:rPr>
            <w:rFonts w:cstheme="minorBidi"/>
            <w:smallCaps w:val="0"/>
            <w:kern w:val="2"/>
            <w:sz w:val="24"/>
            <w:szCs w:val="24"/>
            <w:lang w:val="fr-FR"/>
            <w14:ligatures w14:val="standardContextual"/>
          </w:rPr>
          <w:tab/>
        </w:r>
        <w:r w:rsidRPr="00736485">
          <w:rPr>
            <w:rStyle w:val="Lienhypertexte"/>
            <w:rFonts w:cs="Arial"/>
          </w:rPr>
          <w:t>Trigger mode</w:t>
        </w:r>
        <w:r>
          <w:rPr>
            <w:webHidden/>
          </w:rPr>
          <w:tab/>
        </w:r>
        <w:r>
          <w:rPr>
            <w:webHidden/>
          </w:rPr>
          <w:fldChar w:fldCharType="begin"/>
        </w:r>
        <w:r>
          <w:rPr>
            <w:webHidden/>
          </w:rPr>
          <w:instrText xml:space="preserve"> PAGEREF _Toc216876604 \h </w:instrText>
        </w:r>
        <w:r>
          <w:rPr>
            <w:webHidden/>
          </w:rPr>
        </w:r>
        <w:r>
          <w:rPr>
            <w:webHidden/>
          </w:rPr>
          <w:fldChar w:fldCharType="separate"/>
        </w:r>
        <w:r>
          <w:rPr>
            <w:webHidden/>
          </w:rPr>
          <w:t>10</w:t>
        </w:r>
        <w:r>
          <w:rPr>
            <w:webHidden/>
          </w:rPr>
          <w:fldChar w:fldCharType="end"/>
        </w:r>
      </w:hyperlink>
    </w:p>
    <w:p w14:paraId="34298D7C" w14:textId="642EDB17"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5" w:history="1">
        <w:r w:rsidRPr="00736485">
          <w:rPr>
            <w:rStyle w:val="Lienhypertexte"/>
            <w:rFonts w:cs="Arial"/>
          </w:rPr>
          <w:t>3.2.</w:t>
        </w:r>
        <w:r>
          <w:rPr>
            <w:rFonts w:cstheme="minorBidi"/>
            <w:smallCaps w:val="0"/>
            <w:kern w:val="2"/>
            <w:sz w:val="24"/>
            <w:szCs w:val="24"/>
            <w:lang w:val="fr-FR"/>
            <w14:ligatures w14:val="standardContextual"/>
          </w:rPr>
          <w:tab/>
        </w:r>
        <w:r w:rsidRPr="00736485">
          <w:rPr>
            <w:rStyle w:val="Lienhypertexte"/>
            <w:rFonts w:cs="Arial"/>
          </w:rPr>
          <w:t>List of the steps</w:t>
        </w:r>
        <w:r>
          <w:rPr>
            <w:webHidden/>
          </w:rPr>
          <w:tab/>
        </w:r>
        <w:r>
          <w:rPr>
            <w:webHidden/>
          </w:rPr>
          <w:fldChar w:fldCharType="begin"/>
        </w:r>
        <w:r>
          <w:rPr>
            <w:webHidden/>
          </w:rPr>
          <w:instrText xml:space="preserve"> PAGEREF _Toc216876605 \h </w:instrText>
        </w:r>
        <w:r>
          <w:rPr>
            <w:webHidden/>
          </w:rPr>
        </w:r>
        <w:r>
          <w:rPr>
            <w:webHidden/>
          </w:rPr>
          <w:fldChar w:fldCharType="separate"/>
        </w:r>
        <w:r>
          <w:rPr>
            <w:webHidden/>
          </w:rPr>
          <w:t>10</w:t>
        </w:r>
        <w:r>
          <w:rPr>
            <w:webHidden/>
          </w:rPr>
          <w:fldChar w:fldCharType="end"/>
        </w:r>
      </w:hyperlink>
    </w:p>
    <w:p w14:paraId="3925A5CA" w14:textId="04E2AF3F"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6" w:history="1">
        <w:r w:rsidRPr="00736485">
          <w:rPr>
            <w:rStyle w:val="Lienhypertexte"/>
            <w:rFonts w:cs="Arial"/>
          </w:rPr>
          <w:t>3.3.</w:t>
        </w:r>
        <w:r>
          <w:rPr>
            <w:rFonts w:cstheme="minorBidi"/>
            <w:smallCaps w:val="0"/>
            <w:kern w:val="2"/>
            <w:sz w:val="24"/>
            <w:szCs w:val="24"/>
            <w:lang w:val="fr-FR"/>
            <w14:ligatures w14:val="standardContextual"/>
          </w:rPr>
          <w:tab/>
        </w:r>
        <w:r w:rsidRPr="00736485">
          <w:rPr>
            <w:rStyle w:val="Lienhypertexte"/>
            <w:rFonts w:cs="Arial"/>
          </w:rPr>
          <w:t>Global rules of flow</w:t>
        </w:r>
        <w:r>
          <w:rPr>
            <w:webHidden/>
          </w:rPr>
          <w:tab/>
        </w:r>
        <w:r>
          <w:rPr>
            <w:webHidden/>
          </w:rPr>
          <w:fldChar w:fldCharType="begin"/>
        </w:r>
        <w:r>
          <w:rPr>
            <w:webHidden/>
          </w:rPr>
          <w:instrText xml:space="preserve"> PAGEREF _Toc216876606 \h </w:instrText>
        </w:r>
        <w:r>
          <w:rPr>
            <w:webHidden/>
          </w:rPr>
        </w:r>
        <w:r>
          <w:rPr>
            <w:webHidden/>
          </w:rPr>
          <w:fldChar w:fldCharType="separate"/>
        </w:r>
        <w:r>
          <w:rPr>
            <w:webHidden/>
          </w:rPr>
          <w:t>10</w:t>
        </w:r>
        <w:r>
          <w:rPr>
            <w:webHidden/>
          </w:rPr>
          <w:fldChar w:fldCharType="end"/>
        </w:r>
      </w:hyperlink>
    </w:p>
    <w:p w14:paraId="745604C1" w14:textId="00529DF1"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7" w:history="1">
        <w:r w:rsidRPr="00736485">
          <w:rPr>
            <w:rStyle w:val="Lienhypertexte"/>
            <w:rFonts w:cs="Arial"/>
          </w:rPr>
          <w:t>3.4.</w:t>
        </w:r>
        <w:r>
          <w:rPr>
            <w:rFonts w:cstheme="minorBidi"/>
            <w:smallCaps w:val="0"/>
            <w:kern w:val="2"/>
            <w:sz w:val="24"/>
            <w:szCs w:val="24"/>
            <w:lang w:val="fr-FR"/>
            <w14:ligatures w14:val="standardContextual"/>
          </w:rPr>
          <w:tab/>
        </w:r>
        <w:r w:rsidRPr="00736485">
          <w:rPr>
            <w:rStyle w:val="Lienhypertexte"/>
            <w:rFonts w:cs="Arial"/>
          </w:rPr>
          <w:t>Global behavior in case of error</w:t>
        </w:r>
        <w:r>
          <w:rPr>
            <w:webHidden/>
          </w:rPr>
          <w:tab/>
        </w:r>
        <w:r>
          <w:rPr>
            <w:webHidden/>
          </w:rPr>
          <w:fldChar w:fldCharType="begin"/>
        </w:r>
        <w:r>
          <w:rPr>
            <w:webHidden/>
          </w:rPr>
          <w:instrText xml:space="preserve"> PAGEREF _Toc216876607 \h </w:instrText>
        </w:r>
        <w:r>
          <w:rPr>
            <w:webHidden/>
          </w:rPr>
        </w:r>
        <w:r>
          <w:rPr>
            <w:webHidden/>
          </w:rPr>
          <w:fldChar w:fldCharType="separate"/>
        </w:r>
        <w:r>
          <w:rPr>
            <w:webHidden/>
          </w:rPr>
          <w:t>10</w:t>
        </w:r>
        <w:r>
          <w:rPr>
            <w:webHidden/>
          </w:rPr>
          <w:fldChar w:fldCharType="end"/>
        </w:r>
      </w:hyperlink>
    </w:p>
    <w:p w14:paraId="2301602B" w14:textId="1A7F6846"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08" w:history="1">
        <w:r w:rsidRPr="00736485">
          <w:rPr>
            <w:rStyle w:val="Lienhypertexte"/>
          </w:rPr>
          <w:t>3.5.</w:t>
        </w:r>
        <w:r>
          <w:rPr>
            <w:rFonts w:cstheme="minorBidi"/>
            <w:smallCaps w:val="0"/>
            <w:kern w:val="2"/>
            <w:sz w:val="24"/>
            <w:szCs w:val="24"/>
            <w:lang w:val="fr-FR"/>
            <w14:ligatures w14:val="standardContextual"/>
          </w:rPr>
          <w:tab/>
        </w:r>
        <w:r w:rsidRPr="00736485">
          <w:rPr>
            <w:rStyle w:val="Lienhypertexte"/>
          </w:rPr>
          <w:t>Technical information</w:t>
        </w:r>
        <w:r>
          <w:rPr>
            <w:webHidden/>
          </w:rPr>
          <w:tab/>
        </w:r>
        <w:r>
          <w:rPr>
            <w:webHidden/>
          </w:rPr>
          <w:fldChar w:fldCharType="begin"/>
        </w:r>
        <w:r>
          <w:rPr>
            <w:webHidden/>
          </w:rPr>
          <w:instrText xml:space="preserve"> PAGEREF _Toc216876608 \h </w:instrText>
        </w:r>
        <w:r>
          <w:rPr>
            <w:webHidden/>
          </w:rPr>
        </w:r>
        <w:r>
          <w:rPr>
            <w:webHidden/>
          </w:rPr>
          <w:fldChar w:fldCharType="separate"/>
        </w:r>
        <w:r>
          <w:rPr>
            <w:webHidden/>
          </w:rPr>
          <w:t>10</w:t>
        </w:r>
        <w:r>
          <w:rPr>
            <w:webHidden/>
          </w:rPr>
          <w:fldChar w:fldCharType="end"/>
        </w:r>
      </w:hyperlink>
    </w:p>
    <w:p w14:paraId="06D3156F" w14:textId="5B869731" w:rsidR="00DB70C2" w:rsidRDefault="00DB70C2">
      <w:pPr>
        <w:pStyle w:val="TM1"/>
        <w:tabs>
          <w:tab w:val="left" w:pos="600"/>
          <w:tab w:val="right" w:leader="dot" w:pos="9911"/>
        </w:tabs>
        <w:rPr>
          <w:rFonts w:cstheme="minorBidi"/>
          <w:b w:val="0"/>
          <w:bCs w:val="0"/>
          <w:caps w:val="0"/>
          <w:kern w:val="2"/>
          <w:sz w:val="24"/>
          <w:szCs w:val="24"/>
          <w:lang w:val="fr-FR"/>
          <w14:ligatures w14:val="standardContextual"/>
        </w:rPr>
      </w:pPr>
      <w:hyperlink w:anchor="_Toc216876609" w:history="1">
        <w:r w:rsidRPr="00736485">
          <w:rPr>
            <w:rStyle w:val="Lienhypertexte"/>
            <w:rFonts w:cs="Arial"/>
          </w:rPr>
          <w:t>4.</w:t>
        </w:r>
        <w:r>
          <w:rPr>
            <w:rFonts w:cstheme="minorBidi"/>
            <w:b w:val="0"/>
            <w:bCs w:val="0"/>
            <w:caps w:val="0"/>
            <w:kern w:val="2"/>
            <w:sz w:val="24"/>
            <w:szCs w:val="24"/>
            <w:lang w:val="fr-FR"/>
            <w14:ligatures w14:val="standardContextual"/>
          </w:rPr>
          <w:tab/>
        </w:r>
        <w:r w:rsidRPr="00736485">
          <w:rPr>
            <w:rStyle w:val="Lienhypertexte"/>
            <w:rFonts w:cs="Arial"/>
          </w:rPr>
          <w:t>IT 05b: IFS to Supplier Performance Assessment</w:t>
        </w:r>
        <w:r>
          <w:rPr>
            <w:webHidden/>
          </w:rPr>
          <w:tab/>
        </w:r>
        <w:r>
          <w:rPr>
            <w:webHidden/>
          </w:rPr>
          <w:fldChar w:fldCharType="begin"/>
        </w:r>
        <w:r>
          <w:rPr>
            <w:webHidden/>
          </w:rPr>
          <w:instrText xml:space="preserve"> PAGEREF _Toc216876609 \h </w:instrText>
        </w:r>
        <w:r>
          <w:rPr>
            <w:webHidden/>
          </w:rPr>
        </w:r>
        <w:r>
          <w:rPr>
            <w:webHidden/>
          </w:rPr>
          <w:fldChar w:fldCharType="separate"/>
        </w:r>
        <w:r>
          <w:rPr>
            <w:webHidden/>
          </w:rPr>
          <w:t>15</w:t>
        </w:r>
        <w:r>
          <w:rPr>
            <w:webHidden/>
          </w:rPr>
          <w:fldChar w:fldCharType="end"/>
        </w:r>
      </w:hyperlink>
    </w:p>
    <w:p w14:paraId="6AEA058F" w14:textId="54617BD1"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10" w:history="1">
        <w:r w:rsidRPr="00736485">
          <w:rPr>
            <w:rStyle w:val="Lienhypertexte"/>
            <w:rFonts w:cs="Arial"/>
          </w:rPr>
          <w:t>4.1.</w:t>
        </w:r>
        <w:r>
          <w:rPr>
            <w:rFonts w:cstheme="minorBidi"/>
            <w:smallCaps w:val="0"/>
            <w:kern w:val="2"/>
            <w:sz w:val="24"/>
            <w:szCs w:val="24"/>
            <w:lang w:val="fr-FR"/>
            <w14:ligatures w14:val="standardContextual"/>
          </w:rPr>
          <w:tab/>
        </w:r>
        <w:r w:rsidRPr="00736485">
          <w:rPr>
            <w:rStyle w:val="Lienhypertexte"/>
            <w:rFonts w:cs="Arial"/>
          </w:rPr>
          <w:t>Trigger mode</w:t>
        </w:r>
        <w:r>
          <w:rPr>
            <w:webHidden/>
          </w:rPr>
          <w:tab/>
        </w:r>
        <w:r>
          <w:rPr>
            <w:webHidden/>
          </w:rPr>
          <w:fldChar w:fldCharType="begin"/>
        </w:r>
        <w:r>
          <w:rPr>
            <w:webHidden/>
          </w:rPr>
          <w:instrText xml:space="preserve"> PAGEREF _Toc216876610 \h </w:instrText>
        </w:r>
        <w:r>
          <w:rPr>
            <w:webHidden/>
          </w:rPr>
        </w:r>
        <w:r>
          <w:rPr>
            <w:webHidden/>
          </w:rPr>
          <w:fldChar w:fldCharType="separate"/>
        </w:r>
        <w:r>
          <w:rPr>
            <w:webHidden/>
          </w:rPr>
          <w:t>15</w:t>
        </w:r>
        <w:r>
          <w:rPr>
            <w:webHidden/>
          </w:rPr>
          <w:fldChar w:fldCharType="end"/>
        </w:r>
      </w:hyperlink>
    </w:p>
    <w:p w14:paraId="2EE42EAB" w14:textId="08ADC353"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11" w:history="1">
        <w:r w:rsidRPr="00736485">
          <w:rPr>
            <w:rStyle w:val="Lienhypertexte"/>
            <w:rFonts w:cs="Arial"/>
          </w:rPr>
          <w:t>4.2.</w:t>
        </w:r>
        <w:r>
          <w:rPr>
            <w:rFonts w:cstheme="minorBidi"/>
            <w:smallCaps w:val="0"/>
            <w:kern w:val="2"/>
            <w:sz w:val="24"/>
            <w:szCs w:val="24"/>
            <w:lang w:val="fr-FR"/>
            <w14:ligatures w14:val="standardContextual"/>
          </w:rPr>
          <w:tab/>
        </w:r>
        <w:r w:rsidRPr="00736485">
          <w:rPr>
            <w:rStyle w:val="Lienhypertexte"/>
            <w:rFonts w:cs="Arial"/>
          </w:rPr>
          <w:t>List of the steps</w:t>
        </w:r>
        <w:r>
          <w:rPr>
            <w:webHidden/>
          </w:rPr>
          <w:tab/>
        </w:r>
        <w:r>
          <w:rPr>
            <w:webHidden/>
          </w:rPr>
          <w:fldChar w:fldCharType="begin"/>
        </w:r>
        <w:r>
          <w:rPr>
            <w:webHidden/>
          </w:rPr>
          <w:instrText xml:space="preserve"> PAGEREF _Toc216876611 \h </w:instrText>
        </w:r>
        <w:r>
          <w:rPr>
            <w:webHidden/>
          </w:rPr>
        </w:r>
        <w:r>
          <w:rPr>
            <w:webHidden/>
          </w:rPr>
          <w:fldChar w:fldCharType="separate"/>
        </w:r>
        <w:r>
          <w:rPr>
            <w:webHidden/>
          </w:rPr>
          <w:t>15</w:t>
        </w:r>
        <w:r>
          <w:rPr>
            <w:webHidden/>
          </w:rPr>
          <w:fldChar w:fldCharType="end"/>
        </w:r>
      </w:hyperlink>
    </w:p>
    <w:p w14:paraId="02DF295F" w14:textId="439612E7"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12" w:history="1">
        <w:r w:rsidRPr="00736485">
          <w:rPr>
            <w:rStyle w:val="Lienhypertexte"/>
            <w:rFonts w:cs="Arial"/>
          </w:rPr>
          <w:t>4.3.</w:t>
        </w:r>
        <w:r>
          <w:rPr>
            <w:rFonts w:cstheme="minorBidi"/>
            <w:smallCaps w:val="0"/>
            <w:kern w:val="2"/>
            <w:sz w:val="24"/>
            <w:szCs w:val="24"/>
            <w:lang w:val="fr-FR"/>
            <w14:ligatures w14:val="standardContextual"/>
          </w:rPr>
          <w:tab/>
        </w:r>
        <w:r w:rsidRPr="00736485">
          <w:rPr>
            <w:rStyle w:val="Lienhypertexte"/>
            <w:rFonts w:cs="Arial"/>
          </w:rPr>
          <w:t>Global rules of flow</w:t>
        </w:r>
        <w:r>
          <w:rPr>
            <w:webHidden/>
          </w:rPr>
          <w:tab/>
        </w:r>
        <w:r>
          <w:rPr>
            <w:webHidden/>
          </w:rPr>
          <w:fldChar w:fldCharType="begin"/>
        </w:r>
        <w:r>
          <w:rPr>
            <w:webHidden/>
          </w:rPr>
          <w:instrText xml:space="preserve"> PAGEREF _Toc216876612 \h </w:instrText>
        </w:r>
        <w:r>
          <w:rPr>
            <w:webHidden/>
          </w:rPr>
        </w:r>
        <w:r>
          <w:rPr>
            <w:webHidden/>
          </w:rPr>
          <w:fldChar w:fldCharType="separate"/>
        </w:r>
        <w:r>
          <w:rPr>
            <w:webHidden/>
          </w:rPr>
          <w:t>15</w:t>
        </w:r>
        <w:r>
          <w:rPr>
            <w:webHidden/>
          </w:rPr>
          <w:fldChar w:fldCharType="end"/>
        </w:r>
      </w:hyperlink>
    </w:p>
    <w:p w14:paraId="4642CD6B" w14:textId="528931A1"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13" w:history="1">
        <w:r w:rsidRPr="00736485">
          <w:rPr>
            <w:rStyle w:val="Lienhypertexte"/>
            <w:rFonts w:cs="Arial"/>
          </w:rPr>
          <w:t>4.4.</w:t>
        </w:r>
        <w:r>
          <w:rPr>
            <w:rFonts w:cstheme="minorBidi"/>
            <w:smallCaps w:val="0"/>
            <w:kern w:val="2"/>
            <w:sz w:val="24"/>
            <w:szCs w:val="24"/>
            <w:lang w:val="fr-FR"/>
            <w14:ligatures w14:val="standardContextual"/>
          </w:rPr>
          <w:tab/>
        </w:r>
        <w:r w:rsidRPr="00736485">
          <w:rPr>
            <w:rStyle w:val="Lienhypertexte"/>
            <w:rFonts w:cs="Arial"/>
          </w:rPr>
          <w:t>Global behavior in case of error</w:t>
        </w:r>
        <w:r>
          <w:rPr>
            <w:webHidden/>
          </w:rPr>
          <w:tab/>
        </w:r>
        <w:r>
          <w:rPr>
            <w:webHidden/>
          </w:rPr>
          <w:fldChar w:fldCharType="begin"/>
        </w:r>
        <w:r>
          <w:rPr>
            <w:webHidden/>
          </w:rPr>
          <w:instrText xml:space="preserve"> PAGEREF _Toc216876613 \h </w:instrText>
        </w:r>
        <w:r>
          <w:rPr>
            <w:webHidden/>
          </w:rPr>
        </w:r>
        <w:r>
          <w:rPr>
            <w:webHidden/>
          </w:rPr>
          <w:fldChar w:fldCharType="separate"/>
        </w:r>
        <w:r>
          <w:rPr>
            <w:webHidden/>
          </w:rPr>
          <w:t>15</w:t>
        </w:r>
        <w:r>
          <w:rPr>
            <w:webHidden/>
          </w:rPr>
          <w:fldChar w:fldCharType="end"/>
        </w:r>
      </w:hyperlink>
    </w:p>
    <w:p w14:paraId="0BCF6CA6" w14:textId="1B1E2C77" w:rsidR="00DB70C2" w:rsidRDefault="00DB70C2">
      <w:pPr>
        <w:pStyle w:val="TM2"/>
        <w:tabs>
          <w:tab w:val="left" w:pos="800"/>
          <w:tab w:val="right" w:leader="dot" w:pos="9911"/>
        </w:tabs>
        <w:rPr>
          <w:rFonts w:cstheme="minorBidi"/>
          <w:smallCaps w:val="0"/>
          <w:kern w:val="2"/>
          <w:sz w:val="24"/>
          <w:szCs w:val="24"/>
          <w:lang w:val="fr-FR"/>
          <w14:ligatures w14:val="standardContextual"/>
        </w:rPr>
      </w:pPr>
      <w:hyperlink w:anchor="_Toc216876614" w:history="1">
        <w:r w:rsidRPr="00736485">
          <w:rPr>
            <w:rStyle w:val="Lienhypertexte"/>
          </w:rPr>
          <w:t>4.5.</w:t>
        </w:r>
        <w:r>
          <w:rPr>
            <w:rFonts w:cstheme="minorBidi"/>
            <w:smallCaps w:val="0"/>
            <w:kern w:val="2"/>
            <w:sz w:val="24"/>
            <w:szCs w:val="24"/>
            <w:lang w:val="fr-FR"/>
            <w14:ligatures w14:val="standardContextual"/>
          </w:rPr>
          <w:tab/>
        </w:r>
        <w:r w:rsidRPr="00736485">
          <w:rPr>
            <w:rStyle w:val="Lienhypertexte"/>
          </w:rPr>
          <w:t>Technical Specification</w:t>
        </w:r>
        <w:r>
          <w:rPr>
            <w:webHidden/>
          </w:rPr>
          <w:tab/>
        </w:r>
        <w:r>
          <w:rPr>
            <w:webHidden/>
          </w:rPr>
          <w:fldChar w:fldCharType="begin"/>
        </w:r>
        <w:r>
          <w:rPr>
            <w:webHidden/>
          </w:rPr>
          <w:instrText xml:space="preserve"> PAGEREF _Toc216876614 \h </w:instrText>
        </w:r>
        <w:r>
          <w:rPr>
            <w:webHidden/>
          </w:rPr>
        </w:r>
        <w:r>
          <w:rPr>
            <w:webHidden/>
          </w:rPr>
          <w:fldChar w:fldCharType="separate"/>
        </w:r>
        <w:r>
          <w:rPr>
            <w:webHidden/>
          </w:rPr>
          <w:t>15</w:t>
        </w:r>
        <w:r>
          <w:rPr>
            <w:webHidden/>
          </w:rPr>
          <w:fldChar w:fldCharType="end"/>
        </w:r>
      </w:hyperlink>
    </w:p>
    <w:p w14:paraId="25BCF9B2" w14:textId="2F87E091" w:rsidR="007813B6" w:rsidRPr="0077388C" w:rsidRDefault="00C853A7" w:rsidP="00C853A7">
      <w:pPr>
        <w:pStyle w:val="TM4"/>
        <w:spacing w:line="360" w:lineRule="auto"/>
        <w:ind w:left="0" w:right="141"/>
        <w:rPr>
          <w:rFonts w:cs="Arial"/>
          <w:noProof w:val="0"/>
        </w:rPr>
      </w:pPr>
      <w:r w:rsidRPr="0077388C">
        <w:rPr>
          <w:rFonts w:ascii="Arial" w:hAnsi="Arial" w:cs="Arial"/>
          <w:noProof w:val="0"/>
          <w:sz w:val="20"/>
          <w:szCs w:val="24"/>
        </w:rPr>
        <w:fldChar w:fldCharType="end"/>
      </w:r>
    </w:p>
    <w:p w14:paraId="5DC3E40D" w14:textId="77777777" w:rsidR="007813B6" w:rsidRPr="0077388C" w:rsidRDefault="007813B6" w:rsidP="00AB0AE6">
      <w:pPr>
        <w:spacing w:line="276" w:lineRule="auto"/>
        <w:ind w:right="141"/>
        <w:rPr>
          <w:rFonts w:cs="Arial"/>
          <w:noProof w:val="0"/>
        </w:rPr>
      </w:pPr>
    </w:p>
    <w:p w14:paraId="3F109E04" w14:textId="77777777" w:rsidR="007813B6" w:rsidRPr="0077388C" w:rsidRDefault="007813B6" w:rsidP="00AB0AE6">
      <w:pPr>
        <w:spacing w:line="276" w:lineRule="auto"/>
        <w:ind w:right="141"/>
        <w:rPr>
          <w:rFonts w:cs="Arial"/>
          <w:noProof w:val="0"/>
        </w:rPr>
      </w:pPr>
      <w:r w:rsidRPr="0077388C">
        <w:rPr>
          <w:rFonts w:cs="Arial"/>
          <w:noProof w:val="0"/>
        </w:rPr>
        <w:br w:type="page"/>
      </w:r>
    </w:p>
    <w:p w14:paraId="7B8ACA61" w14:textId="1E164324" w:rsidR="0040306A" w:rsidRDefault="00E263E6" w:rsidP="00AB0AE6">
      <w:pPr>
        <w:pStyle w:val="Titre1"/>
        <w:ind w:right="141"/>
        <w:rPr>
          <w:rFonts w:cs="Arial"/>
          <w:noProof w:val="0"/>
        </w:rPr>
      </w:pPr>
      <w:bookmarkStart w:id="0" w:name="_Toc216876596"/>
      <w:r>
        <w:rPr>
          <w:rFonts w:cs="Arial"/>
          <w:noProof w:val="0"/>
        </w:rPr>
        <w:lastRenderedPageBreak/>
        <w:t>Context</w:t>
      </w:r>
      <w:bookmarkEnd w:id="0"/>
    </w:p>
    <w:p w14:paraId="2CD3423B" w14:textId="77777777" w:rsidR="00AB77F9" w:rsidRDefault="00AB77F9" w:rsidP="00AB77F9">
      <w:r w:rsidRPr="00DA38EC">
        <w:t xml:space="preserve">This document stands for the technical specifications of </w:t>
      </w:r>
      <w:r>
        <w:t>Supplier Performance assessment f</w:t>
      </w:r>
      <w:r w:rsidRPr="00DA38EC">
        <w:t>low</w:t>
      </w:r>
      <w:r>
        <w:t>s</w:t>
      </w:r>
      <w:r w:rsidRPr="00DA38EC">
        <w:t>. In the following sections, we describe fl</w:t>
      </w:r>
      <w:r>
        <w:t>o</w:t>
      </w:r>
      <w:r w:rsidRPr="00DA38EC">
        <w:t>w</w:t>
      </w:r>
      <w:r>
        <w:t>s</w:t>
      </w:r>
      <w:r w:rsidRPr="00DA38EC">
        <w:t xml:space="preserve"> part after part, including connectivity information (credentials, URLs, etc.), workflows, messages formats as well as monitoring milestones. </w:t>
      </w:r>
    </w:p>
    <w:p w14:paraId="3FA09252" w14:textId="77777777" w:rsidR="00AB77F9" w:rsidRDefault="00AB77F9" w:rsidP="00AB77F9"/>
    <w:p w14:paraId="0E1A392C" w14:textId="0D518E20" w:rsidR="00AB77F9" w:rsidRDefault="00AB77F9" w:rsidP="00AB77F9">
      <w:r>
        <w:t>This document describes the 3 following flows:</w:t>
      </w:r>
    </w:p>
    <w:p w14:paraId="1F0FF73F" w14:textId="77777777" w:rsidR="00AB77F9" w:rsidRDefault="00AB77F9" w:rsidP="008D3003">
      <w:pPr>
        <w:pStyle w:val="Paragraphedeliste"/>
        <w:numPr>
          <w:ilvl w:val="0"/>
          <w:numId w:val="2"/>
        </w:numPr>
        <w:spacing w:before="0" w:after="160" w:line="278" w:lineRule="auto"/>
        <w:jc w:val="left"/>
      </w:pPr>
      <w:r>
        <w:t>IT 03: MDM to Supplier Performance Assessment</w:t>
      </w:r>
    </w:p>
    <w:p w14:paraId="428CF072" w14:textId="77777777" w:rsidR="00AB77F9" w:rsidRDefault="00AB77F9" w:rsidP="008D3003">
      <w:pPr>
        <w:pStyle w:val="Paragraphedeliste"/>
        <w:numPr>
          <w:ilvl w:val="0"/>
          <w:numId w:val="2"/>
        </w:numPr>
        <w:spacing w:before="0" w:after="160" w:line="278" w:lineRule="auto"/>
        <w:jc w:val="left"/>
      </w:pPr>
      <w:r>
        <w:t>IT 05a: NADIA to Supplier Performance Assessment</w:t>
      </w:r>
    </w:p>
    <w:p w14:paraId="33F126F9" w14:textId="77777777" w:rsidR="00AB77F9" w:rsidRPr="00F92F71" w:rsidRDefault="00AB77F9" w:rsidP="008D3003">
      <w:pPr>
        <w:pStyle w:val="Paragraphedeliste"/>
        <w:numPr>
          <w:ilvl w:val="0"/>
          <w:numId w:val="2"/>
        </w:numPr>
        <w:spacing w:before="0" w:after="160" w:line="278" w:lineRule="auto"/>
        <w:jc w:val="left"/>
      </w:pPr>
      <w:r>
        <w:t>IT 05b: IFS to Supplier Performance Assessment</w:t>
      </w:r>
      <w:r w:rsidRPr="00F92F71">
        <w:t> </w:t>
      </w:r>
    </w:p>
    <w:p w14:paraId="02789CAC" w14:textId="14E58A3C" w:rsidR="00AB77F9" w:rsidRDefault="00AB77F9" w:rsidP="00224F16">
      <w:r>
        <w:t>Supplier Performance Assessment is a tool where the suppliers can be assessed based on several kinds of data coming from other applications.</w:t>
      </w:r>
    </w:p>
    <w:p w14:paraId="0DF62626" w14:textId="47696702" w:rsidR="00AB77F9" w:rsidRDefault="00AB77F9" w:rsidP="00224F16">
      <w:r w:rsidRPr="00DA05D8">
        <w:drawing>
          <wp:inline distT="0" distB="0" distL="0" distR="0" wp14:anchorId="31A1910B" wp14:editId="32C32072">
            <wp:extent cx="6256332" cy="2597150"/>
            <wp:effectExtent l="0" t="0" r="0" b="0"/>
            <wp:docPr id="253596855"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4500" name="Image 1" descr="Une image contenant texte, diagramme, capture d’écran, Plan&#10;&#10;Le contenu généré par l’IA peut être incorrect."/>
                    <pic:cNvPicPr/>
                  </pic:nvPicPr>
                  <pic:blipFill>
                    <a:blip r:embed="rId12"/>
                    <a:stretch>
                      <a:fillRect/>
                    </a:stretch>
                  </pic:blipFill>
                  <pic:spPr>
                    <a:xfrm>
                      <a:off x="0" y="0"/>
                      <a:ext cx="6260268" cy="2598784"/>
                    </a:xfrm>
                    <a:prstGeom prst="rect">
                      <a:avLst/>
                    </a:prstGeom>
                  </pic:spPr>
                </pic:pic>
              </a:graphicData>
            </a:graphic>
          </wp:inline>
        </w:drawing>
      </w:r>
    </w:p>
    <w:p w14:paraId="396EBC4A" w14:textId="77777777" w:rsidR="00AB77F9" w:rsidRDefault="00AB77F9" w:rsidP="00224F16"/>
    <w:p w14:paraId="5C1F7AAE" w14:textId="5010CBF0" w:rsidR="00AB77F9" w:rsidRPr="00B114C6" w:rsidRDefault="00AB77F9" w:rsidP="00B114C6">
      <w:pPr>
        <w:pStyle w:val="Titre1"/>
        <w:ind w:right="141"/>
        <w:rPr>
          <w:rFonts w:cs="Arial"/>
          <w:noProof w:val="0"/>
        </w:rPr>
      </w:pPr>
      <w:bookmarkStart w:id="1" w:name="_Toc216876597"/>
      <w:r w:rsidRPr="00B114C6">
        <w:rPr>
          <w:rFonts w:cs="Arial"/>
          <w:noProof w:val="0"/>
        </w:rPr>
        <w:t>IT 03: MDM to Supplier Performance Assessment</w:t>
      </w:r>
      <w:bookmarkEnd w:id="1"/>
    </w:p>
    <w:p w14:paraId="37B69F2C" w14:textId="77777777" w:rsidR="00B114C6" w:rsidRDefault="00B114C6" w:rsidP="00B114C6">
      <w:pPr>
        <w:pStyle w:val="Titre2"/>
        <w:ind w:right="141"/>
        <w:rPr>
          <w:rFonts w:cs="Arial"/>
          <w:noProof w:val="0"/>
        </w:rPr>
      </w:pPr>
      <w:bookmarkStart w:id="2" w:name="_Toc216876598"/>
      <w:r w:rsidRPr="00E263E6">
        <w:rPr>
          <w:rFonts w:cs="Arial"/>
          <w:noProof w:val="0"/>
        </w:rPr>
        <w:t>Trigger mode</w:t>
      </w:r>
      <w:bookmarkEnd w:id="2"/>
    </w:p>
    <w:p w14:paraId="26D37D7D" w14:textId="1172CC65" w:rsidR="00B114C6" w:rsidRPr="00B114C6" w:rsidRDefault="003E2DBB" w:rsidP="00B114C6">
      <w:r>
        <w:t xml:space="preserve">The flow is triggered by </w:t>
      </w:r>
      <w:r w:rsidR="0037259F">
        <w:t xml:space="preserve">service bus </w:t>
      </w:r>
      <w:r>
        <w:t>message</w:t>
      </w:r>
      <w:r w:rsidR="0037259F">
        <w:t xml:space="preserve"> from MDM.</w:t>
      </w:r>
    </w:p>
    <w:p w14:paraId="740539C4" w14:textId="77777777" w:rsidR="00B114C6" w:rsidRDefault="00B114C6" w:rsidP="00B114C6">
      <w:pPr>
        <w:pStyle w:val="Titre2"/>
        <w:ind w:right="141"/>
        <w:rPr>
          <w:rFonts w:cs="Arial"/>
          <w:noProof w:val="0"/>
        </w:rPr>
      </w:pPr>
      <w:bookmarkStart w:id="3" w:name="_Toc216876599"/>
      <w:r w:rsidRPr="00E263E6">
        <w:rPr>
          <w:rFonts w:cs="Arial"/>
          <w:noProof w:val="0"/>
        </w:rPr>
        <w:t>List of the steps</w:t>
      </w:r>
      <w:bookmarkEnd w:id="3"/>
    </w:p>
    <w:p w14:paraId="12EF46BB" w14:textId="77777777" w:rsidR="00B114C6" w:rsidRDefault="00B114C6" w:rsidP="00B114C6">
      <w:r w:rsidRPr="00DA38EC">
        <w:t>The main steps of the</w:t>
      </w:r>
      <w:r>
        <w:t xml:space="preserve"> current</w:t>
      </w:r>
      <w:r w:rsidRPr="00DA38EC">
        <w:t xml:space="preserve"> flow are: </w:t>
      </w:r>
    </w:p>
    <w:p w14:paraId="00792B03" w14:textId="50DA154E" w:rsidR="00B114C6" w:rsidRDefault="00B114C6" w:rsidP="008D3003">
      <w:pPr>
        <w:pStyle w:val="Paragraphedeliste"/>
        <w:numPr>
          <w:ilvl w:val="0"/>
          <w:numId w:val="3"/>
        </w:numPr>
        <w:spacing w:before="0" w:after="160" w:line="278" w:lineRule="auto"/>
        <w:jc w:val="left"/>
      </w:pPr>
      <w:r>
        <w:t>Retrieving information from MDM Pivot vendor Message</w:t>
      </w:r>
    </w:p>
    <w:p w14:paraId="4373B29C" w14:textId="77777777" w:rsidR="00B114C6" w:rsidRDefault="00B114C6" w:rsidP="008D3003">
      <w:pPr>
        <w:pStyle w:val="Paragraphedeliste"/>
        <w:numPr>
          <w:ilvl w:val="0"/>
          <w:numId w:val="3"/>
        </w:numPr>
        <w:spacing w:before="0" w:after="160" w:line="278" w:lineRule="auto"/>
        <w:jc w:val="left"/>
      </w:pPr>
      <w:r>
        <w:t>Map this information to SPA data model</w:t>
      </w:r>
    </w:p>
    <w:p w14:paraId="4897DE11" w14:textId="0E0628B9" w:rsidR="00B114C6" w:rsidRPr="008816FA" w:rsidRDefault="00B114C6" w:rsidP="008D3003">
      <w:pPr>
        <w:pStyle w:val="Paragraphedeliste"/>
        <w:numPr>
          <w:ilvl w:val="0"/>
          <w:numId w:val="3"/>
        </w:numPr>
        <w:spacing w:before="0" w:after="160" w:line="278" w:lineRule="auto"/>
        <w:jc w:val="left"/>
      </w:pPr>
      <w:r>
        <w:t>Sending data into staging tables ‘</w:t>
      </w:r>
      <w:r w:rsidRPr="00340C7F">
        <w:t>sbm_stagedsupplier</w:t>
      </w:r>
      <w:r>
        <w:t>’ and ‘</w:t>
      </w:r>
      <w:r w:rsidRPr="00340C7F">
        <w:t>sbm_stagedcontact</w:t>
      </w:r>
      <w:r>
        <w:t>’</w:t>
      </w:r>
    </w:p>
    <w:p w14:paraId="722CDA4F" w14:textId="77777777" w:rsidR="00B114C6" w:rsidRPr="00B114C6" w:rsidRDefault="00B114C6" w:rsidP="00B114C6"/>
    <w:p w14:paraId="3C7F1A53" w14:textId="77777777" w:rsidR="00B114C6" w:rsidRDefault="00B114C6" w:rsidP="00B114C6">
      <w:pPr>
        <w:pStyle w:val="Titre2"/>
        <w:ind w:right="141"/>
        <w:rPr>
          <w:rFonts w:cs="Arial"/>
          <w:noProof w:val="0"/>
        </w:rPr>
      </w:pPr>
      <w:bookmarkStart w:id="4" w:name="_Toc216876601"/>
      <w:r w:rsidRPr="00E263E6">
        <w:rPr>
          <w:rFonts w:cs="Arial"/>
          <w:noProof w:val="0"/>
        </w:rPr>
        <w:t>Global behavior in case of error</w:t>
      </w:r>
      <w:bookmarkEnd w:id="4"/>
    </w:p>
    <w:p w14:paraId="6E7C7733" w14:textId="77777777" w:rsidR="00AB77F9" w:rsidRDefault="00AB77F9" w:rsidP="00224F16"/>
    <w:p w14:paraId="67CBD4E4" w14:textId="68AF9D3D" w:rsidR="00B114C6" w:rsidRPr="00AA645E" w:rsidRDefault="00B114C6" w:rsidP="00B114C6">
      <w:pPr>
        <w:pStyle w:val="Titre2"/>
      </w:pPr>
      <w:bookmarkStart w:id="5" w:name="_Toc216876602"/>
      <w:r>
        <w:lastRenderedPageBreak/>
        <w:t>Technical Specification</w:t>
      </w:r>
      <w:bookmarkEnd w:id="5"/>
    </w:p>
    <w:p w14:paraId="11B316E8" w14:textId="77777777" w:rsidR="00B114C6" w:rsidRDefault="00B114C6" w:rsidP="00B114C6">
      <w:r w:rsidRPr="00DA38EC">
        <w:t> </w:t>
      </w:r>
      <w:r>
        <w:t xml:space="preserve">This architecture is to be recreated in Azure. </w:t>
      </w:r>
    </w:p>
    <w:p w14:paraId="7B976E4A" w14:textId="77777777" w:rsidR="00B114C6" w:rsidRPr="00876780" w:rsidRDefault="00B114C6" w:rsidP="00B114C6">
      <w:pPr>
        <w:pStyle w:val="Titre3"/>
        <w:spacing w:line="240" w:lineRule="auto"/>
        <w:rPr>
          <w:rFonts w:eastAsia="Arial" w:cs="Arial"/>
        </w:rPr>
      </w:pPr>
      <w:r w:rsidRPr="3F5F625A">
        <w:rPr>
          <w:rFonts w:eastAsia="Arial" w:cs="Arial"/>
        </w:rPr>
        <w:t>Functional sequence diagram</w:t>
      </w:r>
    </w:p>
    <w:p w14:paraId="7B6EFFD2" w14:textId="77777777" w:rsidR="00B114C6" w:rsidRDefault="00B114C6" w:rsidP="00B114C6">
      <w:r w:rsidRPr="00FD7F42">
        <w:br/>
      </w:r>
      <w:r>
        <w:drawing>
          <wp:inline distT="0" distB="0" distL="0" distR="0" wp14:anchorId="747E121C" wp14:editId="33110448">
            <wp:extent cx="6696708" cy="3289300"/>
            <wp:effectExtent l="0" t="0" r="9525" b="6350"/>
            <wp:docPr id="750520145" name="Image 4"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0145" name="Image 4" descr="Une image contenant texte, diagramme, ligne, capture d’écran&#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05205" cy="3293473"/>
                    </a:xfrm>
                    <a:prstGeom prst="rect">
                      <a:avLst/>
                    </a:prstGeom>
                  </pic:spPr>
                </pic:pic>
              </a:graphicData>
            </a:graphic>
          </wp:inline>
        </w:drawing>
      </w:r>
    </w:p>
    <w:p w14:paraId="7429CCED" w14:textId="77777777" w:rsidR="00B114C6" w:rsidRDefault="00B114C6" w:rsidP="00B114C6"/>
    <w:p w14:paraId="2F701568" w14:textId="77777777" w:rsidR="00B114C6" w:rsidRPr="00B114C6" w:rsidRDefault="00B114C6" w:rsidP="00B114C6">
      <w:pPr>
        <w:pStyle w:val="Titre3"/>
        <w:spacing w:line="240" w:lineRule="auto"/>
        <w:rPr>
          <w:rFonts w:eastAsia="Arial" w:cs="Arial"/>
        </w:rPr>
      </w:pPr>
      <w:r w:rsidRPr="00B114C6">
        <w:rPr>
          <w:rFonts w:eastAsia="Arial" w:cs="Arial"/>
        </w:rPr>
        <w:t>Architecture </w:t>
      </w:r>
    </w:p>
    <w:p w14:paraId="79F209F3" w14:textId="77777777" w:rsidR="00B114C6" w:rsidRDefault="00B114C6" w:rsidP="00B114C6">
      <w:pPr>
        <w:keepNext/>
      </w:pPr>
      <w:r>
        <w:lastRenderedPageBreak/>
        <w:drawing>
          <wp:inline distT="0" distB="0" distL="0" distR="0" wp14:anchorId="71AE5300" wp14:editId="4191DD0B">
            <wp:extent cx="5575111" cy="8427808"/>
            <wp:effectExtent l="0" t="0" r="6985" b="0"/>
            <wp:docPr id="29351972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9728" name="Image 1" descr="Une image contenant texte, capture d’écran, logiciel, Icône d’ordinateur&#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8240" cy="8432538"/>
                    </a:xfrm>
                    <a:prstGeom prst="rect">
                      <a:avLst/>
                    </a:prstGeom>
                  </pic:spPr>
                </pic:pic>
              </a:graphicData>
            </a:graphic>
          </wp:inline>
        </w:drawing>
      </w:r>
    </w:p>
    <w:p w14:paraId="5574A0F1" w14:textId="77777777" w:rsidR="00B114C6" w:rsidRPr="00181CAA" w:rsidRDefault="00B114C6" w:rsidP="00B114C6">
      <w:pPr>
        <w:pStyle w:val="Lgende"/>
      </w:pPr>
      <w:r>
        <w:lastRenderedPageBreak/>
        <w:t xml:space="preserve">Figure </w:t>
      </w:r>
      <w:fldSimple w:instr=" SEQ Figure \* ARABIC ">
        <w:r>
          <w:rPr>
            <w:noProof/>
          </w:rPr>
          <w:t>1</w:t>
        </w:r>
      </w:fldSimple>
      <w:r>
        <w:t xml:space="preserve"> MDM to </w:t>
      </w:r>
      <w:proofErr w:type="spellStart"/>
      <w:r>
        <w:t>Dataverse</w:t>
      </w:r>
      <w:proofErr w:type="spellEnd"/>
    </w:p>
    <w:p w14:paraId="764F2C84" w14:textId="77777777" w:rsidR="00B114C6" w:rsidRPr="003E7117" w:rsidRDefault="00B114C6" w:rsidP="00B114C6">
      <w:r w:rsidRPr="003E7117">
        <w:t>This new flow will be based on an existing flow that handles the transfer of supplier master data to the AMOS and NADIA systems.</w:t>
      </w:r>
    </w:p>
    <w:p w14:paraId="566BC487" w14:textId="77777777" w:rsidR="00B114C6" w:rsidRDefault="00B114C6" w:rsidP="00B114C6">
      <w:r w:rsidRPr="003E7117">
        <w:t xml:space="preserve">This new flow will send vendor master data to the Supplier Performance Assessment (DataVerse) system. </w:t>
      </w:r>
    </w:p>
    <w:p w14:paraId="7F5F638E" w14:textId="77777777" w:rsidR="00B114C6" w:rsidRPr="00E10E65" w:rsidRDefault="00B114C6" w:rsidP="00B114C6">
      <w:r w:rsidRPr="00E10E65">
        <w:t xml:space="preserve">Master data collection for vendors is already in place. </w:t>
      </w:r>
    </w:p>
    <w:p w14:paraId="097B29BD" w14:textId="77777777" w:rsidR="00B114C6" w:rsidRPr="00E10E65" w:rsidRDefault="00B114C6" w:rsidP="00B114C6">
      <w:r w:rsidRPr="00E10E65">
        <w:t>The data is transformed into a pivot format and transported via messages by the service bus.</w:t>
      </w:r>
    </w:p>
    <w:p w14:paraId="54FCE18B" w14:textId="77777777" w:rsidR="00B114C6" w:rsidRPr="003E7117" w:rsidRDefault="00B114C6" w:rsidP="00B114C6">
      <w:r w:rsidRPr="00E10E65">
        <w:t>To expose this data to Dataverse, we need to set up a new subscriptio</w:t>
      </w:r>
      <w:r>
        <w:t>n</w:t>
      </w:r>
    </w:p>
    <w:p w14:paraId="04657FF2" w14:textId="77777777" w:rsidR="00B114C6" w:rsidRDefault="00B114C6" w:rsidP="00B114C6">
      <w:r w:rsidRPr="003E7117">
        <w:t xml:space="preserve">  </w:t>
      </w:r>
      <w:r w:rsidRPr="00396B25">
        <w:t>The key steps in this workflow are as follows:</w:t>
      </w:r>
      <w:r w:rsidRPr="009307E4">
        <w:t> </w:t>
      </w:r>
    </w:p>
    <w:p w14:paraId="44EA1059" w14:textId="77777777" w:rsidR="00B114C6" w:rsidRDefault="00B114C6" w:rsidP="008D3003">
      <w:pPr>
        <w:pStyle w:val="Paragraphedeliste"/>
        <w:numPr>
          <w:ilvl w:val="0"/>
          <w:numId w:val="8"/>
        </w:numPr>
        <w:spacing w:before="0" w:after="160" w:line="278" w:lineRule="auto"/>
        <w:jc w:val="left"/>
      </w:pPr>
      <w:r>
        <w:t>An Azure function ‘ReceiveVendor’ (</w:t>
      </w:r>
      <w:r w:rsidRPr="00FC7DC4">
        <w:t>SBWE1-ISP-</w:t>
      </w:r>
      <w:r>
        <w:t>{ENV}</w:t>
      </w:r>
      <w:r w:rsidRPr="00FC7DC4">
        <w:t>-FAP-41</w:t>
      </w:r>
      <w:r>
        <w:t>) will collect Data from MDM and build a message with pivot format dedicated to SPA.</w:t>
      </w:r>
    </w:p>
    <w:p w14:paraId="62821154" w14:textId="77777777" w:rsidR="00B114C6" w:rsidRDefault="00B114C6" w:rsidP="008D3003">
      <w:pPr>
        <w:pStyle w:val="Paragraphedeliste"/>
        <w:numPr>
          <w:ilvl w:val="0"/>
          <w:numId w:val="8"/>
        </w:numPr>
        <w:spacing w:before="0" w:after="160" w:line="278" w:lineRule="auto"/>
        <w:jc w:val="left"/>
      </w:pPr>
      <w:r>
        <w:t>A subscription vendor.SPA.out with a simple sql filter ‘</w:t>
      </w:r>
      <w:r w:rsidRPr="0061655A">
        <w:t>SourceHalfFlow = 'VendorMgmt.</w:t>
      </w:r>
      <w:r>
        <w:t>SPA</w:t>
      </w:r>
      <w:r w:rsidRPr="0061655A">
        <w:t>.Out.Vendor</w:t>
      </w:r>
      <w:r>
        <w:t xml:space="preserve">’ will receive a message sent by the function ‘ReceiveVendor’. </w:t>
      </w:r>
    </w:p>
    <w:p w14:paraId="32DFAC0B" w14:textId="77777777" w:rsidR="00B114C6" w:rsidRDefault="00B114C6" w:rsidP="008D3003">
      <w:pPr>
        <w:pStyle w:val="Paragraphedeliste"/>
        <w:numPr>
          <w:ilvl w:val="0"/>
          <w:numId w:val="8"/>
        </w:numPr>
        <w:spacing w:before="0" w:after="160" w:line="278" w:lineRule="auto"/>
        <w:jc w:val="left"/>
      </w:pPr>
      <w:r>
        <w:t xml:space="preserve">The message uses the SPA pivot format. </w:t>
      </w:r>
    </w:p>
    <w:p w14:paraId="49D7E462" w14:textId="77777777" w:rsidR="00B114C6" w:rsidRDefault="00B114C6" w:rsidP="008D3003">
      <w:pPr>
        <w:pStyle w:val="Paragraphedeliste"/>
        <w:numPr>
          <w:ilvl w:val="0"/>
          <w:numId w:val="8"/>
        </w:numPr>
        <w:spacing w:before="0" w:after="160" w:line="278" w:lineRule="auto"/>
        <w:jc w:val="left"/>
      </w:pPr>
      <w:r>
        <w:t xml:space="preserve">An azure function ‘ProcessVendorSPA’ (SBWE1-ISP-{ENV}-FAP-57) is triggered by this message. </w:t>
      </w:r>
    </w:p>
    <w:p w14:paraId="7A615AE4" w14:textId="77777777" w:rsidR="00B114C6" w:rsidRDefault="00B114C6" w:rsidP="008D3003">
      <w:pPr>
        <w:pStyle w:val="Paragraphedeliste"/>
        <w:numPr>
          <w:ilvl w:val="0"/>
          <w:numId w:val="8"/>
        </w:numPr>
        <w:spacing w:before="0" w:after="160" w:line="278" w:lineRule="auto"/>
        <w:jc w:val="left"/>
      </w:pPr>
      <w:r w:rsidRPr="002E1C90">
        <w:t>The message is deserialized, and a new mapping is performed to build the data</w:t>
      </w:r>
    </w:p>
    <w:p w14:paraId="03E8CE20" w14:textId="77777777" w:rsidR="00B114C6" w:rsidRDefault="00B114C6" w:rsidP="00B114C6">
      <w:pPr>
        <w:pStyle w:val="Paragraphedeliste"/>
      </w:pPr>
      <w:r w:rsidRPr="002E1C90">
        <w:t>on the expected model in the staging table on the DataVerse side.</w:t>
      </w:r>
    </w:p>
    <w:p w14:paraId="15384751" w14:textId="77777777" w:rsidR="00B114C6" w:rsidRDefault="00B114C6" w:rsidP="008D3003">
      <w:pPr>
        <w:pStyle w:val="Paragraphedeliste"/>
        <w:numPr>
          <w:ilvl w:val="0"/>
          <w:numId w:val="8"/>
        </w:numPr>
        <w:spacing w:before="0" w:after="160" w:line="278" w:lineRule="auto"/>
        <w:jc w:val="left"/>
      </w:pPr>
      <w:r w:rsidRPr="002E1C90">
        <w:t>The data is sent to the staging table on the DataVerse side</w:t>
      </w:r>
      <w:r>
        <w:t xml:space="preserve">: </w:t>
      </w:r>
    </w:p>
    <w:p w14:paraId="2B14AFEA" w14:textId="77777777" w:rsidR="00B114C6" w:rsidRDefault="00B114C6" w:rsidP="008D3003">
      <w:pPr>
        <w:pStyle w:val="Paragraphedeliste"/>
        <w:numPr>
          <w:ilvl w:val="1"/>
          <w:numId w:val="8"/>
        </w:numPr>
        <w:spacing w:before="0" w:after="160" w:line="278" w:lineRule="auto"/>
        <w:jc w:val="left"/>
      </w:pPr>
      <w:r w:rsidRPr="00D657B9">
        <w:t>sbm_stagedsupplier</w:t>
      </w:r>
      <w:r>
        <w:t xml:space="preserve"> (1)</w:t>
      </w:r>
    </w:p>
    <w:p w14:paraId="53AD7468" w14:textId="77777777" w:rsidR="00B114C6" w:rsidRPr="006A7221" w:rsidRDefault="00B114C6" w:rsidP="008D3003">
      <w:pPr>
        <w:pStyle w:val="Paragraphedeliste"/>
        <w:numPr>
          <w:ilvl w:val="1"/>
          <w:numId w:val="8"/>
        </w:numPr>
        <w:spacing w:before="0" w:after="160" w:line="278" w:lineRule="auto"/>
        <w:jc w:val="left"/>
      </w:pPr>
      <w:r w:rsidRPr="00340C7F">
        <w:t>sbm_stagedcontact</w:t>
      </w:r>
      <w:r>
        <w:t xml:space="preserve"> (n)</w:t>
      </w:r>
    </w:p>
    <w:p w14:paraId="40578FCD" w14:textId="77777777" w:rsidR="00B114C6" w:rsidRDefault="00B114C6" w:rsidP="00B114C6">
      <w:pPr>
        <w:pStyle w:val="Paragraphedeliste"/>
      </w:pPr>
    </w:p>
    <w:p w14:paraId="7A347307" w14:textId="77777777" w:rsidR="00B114C6" w:rsidRPr="00B114C6" w:rsidRDefault="00B114C6" w:rsidP="00B114C6">
      <w:pPr>
        <w:pStyle w:val="Titre3"/>
        <w:spacing w:line="240" w:lineRule="auto"/>
        <w:rPr>
          <w:rFonts w:eastAsia="Arial" w:cs="Arial"/>
        </w:rPr>
      </w:pPr>
      <w:r w:rsidRPr="00B114C6">
        <w:rPr>
          <w:rFonts w:eastAsia="Arial" w:cs="Arial"/>
        </w:rPr>
        <w:t>Mapping rules</w:t>
      </w:r>
    </w:p>
    <w:p w14:paraId="492DBF4A" w14:textId="77777777" w:rsidR="00B114C6" w:rsidRPr="00187E70" w:rsidRDefault="00B114C6" w:rsidP="00B114C6">
      <w:r>
        <w:t xml:space="preserve">Please look at mapping file: </w:t>
      </w:r>
      <w:r w:rsidRPr="00413554">
        <w:t>EBX Dataverse Field Mappings</w:t>
      </w:r>
      <w:r>
        <w:t>.xlsx</w:t>
      </w:r>
    </w:p>
    <w:p w14:paraId="0368BB0C" w14:textId="77777777" w:rsidR="00B114C6" w:rsidRDefault="00B114C6" w:rsidP="00B114C6">
      <w:pPr>
        <w:pStyle w:val="Titre2"/>
        <w:numPr>
          <w:ilvl w:val="0"/>
          <w:numId w:val="0"/>
        </w:numPr>
        <w:ind w:left="1080"/>
      </w:pPr>
    </w:p>
    <w:p w14:paraId="63DC69E3" w14:textId="77777777" w:rsidR="00B114C6" w:rsidRDefault="00B114C6" w:rsidP="00B114C6">
      <w:pPr>
        <w:pStyle w:val="Titre3"/>
        <w:spacing w:line="240" w:lineRule="auto"/>
        <w:rPr>
          <w:rFonts w:eastAsia="Arial" w:cs="Arial"/>
        </w:rPr>
      </w:pPr>
      <w:r w:rsidRPr="00B114C6">
        <w:rPr>
          <w:rFonts w:eastAsia="Arial" w:cs="Arial"/>
        </w:rPr>
        <w:t>Azure </w:t>
      </w:r>
    </w:p>
    <w:p w14:paraId="4D39B045" w14:textId="77777777" w:rsidR="00B114C6" w:rsidRPr="00B114C6" w:rsidRDefault="00B114C6" w:rsidP="00B114C6"/>
    <w:p w14:paraId="19D721F4" w14:textId="4D1B0905" w:rsidR="00B114C6" w:rsidRPr="00B114C6" w:rsidRDefault="00B114C6" w:rsidP="00B114C6">
      <w:pPr>
        <w:rPr>
          <w:b/>
          <w:bCs/>
          <w:u w:val="single"/>
        </w:rPr>
      </w:pPr>
      <w:r w:rsidRPr="00B114C6">
        <w:rPr>
          <w:b/>
          <w:bCs/>
          <w:u w:val="single"/>
        </w:rPr>
        <w:t>Resources</w:t>
      </w:r>
    </w:p>
    <w:p w14:paraId="6D3E441C" w14:textId="77777777" w:rsidR="00B114C6" w:rsidRPr="00DA38EC" w:rsidRDefault="00B114C6" w:rsidP="00B114C6">
      <w:r w:rsidRPr="00DA38EC">
        <w:t>Here are the Azure resources included in this project, for DEV environment. It is equivalent for other environments (STG, PROD). </w:t>
      </w:r>
    </w:p>
    <w:p w14:paraId="08C7E867" w14:textId="77777777" w:rsidR="00B114C6" w:rsidRDefault="00B114C6" w:rsidP="00B114C6">
      <w:r w:rsidRPr="00DA38EC">
        <w:t> </w:t>
      </w:r>
    </w:p>
    <w:p w14:paraId="782B5F34" w14:textId="77777777" w:rsidR="00B114C6" w:rsidRPr="00DA38EC" w:rsidRDefault="00B114C6" w:rsidP="00B114C6"/>
    <w:tbl>
      <w:tblPr>
        <w:tblW w:w="9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68"/>
        <w:gridCol w:w="2219"/>
        <w:gridCol w:w="2777"/>
        <w:gridCol w:w="1892"/>
      </w:tblGrid>
      <w:tr w:rsidR="00B114C6" w:rsidRPr="00DA38EC" w14:paraId="34FBF216"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shd w:val="clear" w:color="auto" w:fill="002060"/>
            <w:hideMark/>
          </w:tcPr>
          <w:p w14:paraId="32F0390A" w14:textId="77777777" w:rsidR="00B114C6" w:rsidRPr="00DA38EC" w:rsidRDefault="00B114C6" w:rsidP="001E7036">
            <w:r w:rsidRPr="00DA38EC">
              <w:t>Type </w:t>
            </w:r>
          </w:p>
        </w:tc>
        <w:tc>
          <w:tcPr>
            <w:tcW w:w="2219" w:type="dxa"/>
            <w:tcBorders>
              <w:top w:val="single" w:sz="6" w:space="0" w:color="020835"/>
              <w:left w:val="single" w:sz="6" w:space="0" w:color="020835"/>
              <w:bottom w:val="single" w:sz="6" w:space="0" w:color="020835"/>
              <w:right w:val="single" w:sz="6" w:space="0" w:color="020835"/>
            </w:tcBorders>
            <w:shd w:val="clear" w:color="auto" w:fill="002060"/>
            <w:hideMark/>
          </w:tcPr>
          <w:p w14:paraId="44C904E2" w14:textId="77777777" w:rsidR="00B114C6" w:rsidRPr="00DA38EC" w:rsidRDefault="00B114C6" w:rsidP="001E7036">
            <w:r w:rsidRPr="00DA38EC">
              <w:t>Name </w:t>
            </w:r>
          </w:p>
        </w:tc>
        <w:tc>
          <w:tcPr>
            <w:tcW w:w="2777" w:type="dxa"/>
            <w:tcBorders>
              <w:top w:val="single" w:sz="6" w:space="0" w:color="020835"/>
              <w:left w:val="single" w:sz="6" w:space="0" w:color="020835"/>
              <w:bottom w:val="single" w:sz="6" w:space="0" w:color="020835"/>
              <w:right w:val="single" w:sz="6" w:space="0" w:color="020835"/>
            </w:tcBorders>
            <w:shd w:val="clear" w:color="auto" w:fill="002060"/>
            <w:hideMark/>
          </w:tcPr>
          <w:p w14:paraId="6ECD1A2E" w14:textId="77777777" w:rsidR="00B114C6" w:rsidRPr="00DA38EC" w:rsidRDefault="00B114C6" w:rsidP="001E7036">
            <w:r w:rsidRPr="00DA38EC">
              <w:t>Resource Group </w:t>
            </w:r>
          </w:p>
        </w:tc>
        <w:tc>
          <w:tcPr>
            <w:tcW w:w="1892" w:type="dxa"/>
            <w:tcBorders>
              <w:top w:val="single" w:sz="6" w:space="0" w:color="020835"/>
              <w:left w:val="single" w:sz="6" w:space="0" w:color="020835"/>
              <w:bottom w:val="single" w:sz="6" w:space="0" w:color="020835"/>
              <w:right w:val="single" w:sz="6" w:space="0" w:color="020835"/>
            </w:tcBorders>
            <w:shd w:val="clear" w:color="auto" w:fill="002060"/>
            <w:hideMark/>
          </w:tcPr>
          <w:p w14:paraId="4D724CDF" w14:textId="77777777" w:rsidR="00B114C6" w:rsidRPr="00DA38EC" w:rsidRDefault="00B114C6" w:rsidP="001E7036">
            <w:r w:rsidRPr="00DA38EC">
              <w:t>Comment </w:t>
            </w:r>
          </w:p>
        </w:tc>
      </w:tr>
      <w:tr w:rsidR="00B114C6" w:rsidRPr="00DA38EC" w14:paraId="1DBD130D"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4082FF1F" w14:textId="77777777" w:rsidR="00B114C6" w:rsidRPr="00DA38EC" w:rsidRDefault="00B114C6"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7C822CE3" w14:textId="77777777" w:rsidR="00B114C6" w:rsidRPr="00DA38EC" w:rsidRDefault="00B114C6" w:rsidP="001E7036">
            <w:r>
              <w:t>SBWE1-ISP-DV-FAP-41</w:t>
            </w:r>
          </w:p>
        </w:tc>
        <w:tc>
          <w:tcPr>
            <w:tcW w:w="2777" w:type="dxa"/>
            <w:tcBorders>
              <w:top w:val="single" w:sz="6" w:space="0" w:color="020835"/>
              <w:left w:val="single" w:sz="6" w:space="0" w:color="020835"/>
              <w:bottom w:val="single" w:sz="6" w:space="0" w:color="020835"/>
              <w:right w:val="single" w:sz="6" w:space="0" w:color="020835"/>
            </w:tcBorders>
          </w:tcPr>
          <w:p w14:paraId="2900FE7F" w14:textId="77777777" w:rsidR="00B114C6" w:rsidRPr="00DA38EC" w:rsidRDefault="00B114C6" w:rsidP="001E7036">
            <w:r w:rsidRPr="007652CD">
              <w:t>IntegrationServices-VEN-RG</w:t>
            </w:r>
          </w:p>
        </w:tc>
        <w:tc>
          <w:tcPr>
            <w:tcW w:w="1892" w:type="dxa"/>
            <w:tcBorders>
              <w:top w:val="single" w:sz="6" w:space="0" w:color="020835"/>
              <w:left w:val="single" w:sz="6" w:space="0" w:color="020835"/>
              <w:bottom w:val="single" w:sz="6" w:space="0" w:color="020835"/>
              <w:right w:val="single" w:sz="6" w:space="0" w:color="020835"/>
            </w:tcBorders>
          </w:tcPr>
          <w:p w14:paraId="263015B2" w14:textId="77777777" w:rsidR="00B114C6" w:rsidRPr="00DA38EC" w:rsidRDefault="00B114C6" w:rsidP="001E7036">
            <w:r w:rsidRPr="06E4DCF6">
              <w:t>Azure function t</w:t>
            </w:r>
            <w:r>
              <w:t>o receive Vendor Master Data, convert into legacy pivot and sent message in service bus</w:t>
            </w:r>
          </w:p>
        </w:tc>
      </w:tr>
      <w:tr w:rsidR="00B114C6" w:rsidRPr="00DA38EC" w14:paraId="341CE9F9"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799094D7" w14:textId="77777777" w:rsidR="00B114C6" w:rsidRDefault="00B114C6"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3AAAE202" w14:textId="77777777" w:rsidR="00B114C6" w:rsidRDefault="00B114C6" w:rsidP="001E7036">
            <w:r w:rsidRPr="0043773B">
              <w:t>SBWE1-ISP-</w:t>
            </w:r>
            <w:r>
              <w:t>DV</w:t>
            </w:r>
            <w:r w:rsidRPr="0043773B">
              <w:t>-FAP-5</w:t>
            </w:r>
            <w:r>
              <w:t>7</w:t>
            </w:r>
          </w:p>
        </w:tc>
        <w:tc>
          <w:tcPr>
            <w:tcW w:w="2777" w:type="dxa"/>
            <w:tcBorders>
              <w:top w:val="single" w:sz="6" w:space="0" w:color="020835"/>
              <w:left w:val="single" w:sz="6" w:space="0" w:color="020835"/>
              <w:bottom w:val="single" w:sz="6" w:space="0" w:color="020835"/>
              <w:right w:val="single" w:sz="6" w:space="0" w:color="020835"/>
            </w:tcBorders>
          </w:tcPr>
          <w:p w14:paraId="48AD41C4" w14:textId="77777777" w:rsidR="00B114C6" w:rsidRPr="007652CD" w:rsidRDefault="00B114C6" w:rsidP="001E7036">
            <w:r w:rsidRPr="00BF3FCF">
              <w:t>IntegrationServicesSTG-SPL-RG</w:t>
            </w:r>
          </w:p>
        </w:tc>
        <w:tc>
          <w:tcPr>
            <w:tcW w:w="1892" w:type="dxa"/>
            <w:tcBorders>
              <w:top w:val="single" w:sz="6" w:space="0" w:color="020835"/>
              <w:left w:val="single" w:sz="6" w:space="0" w:color="020835"/>
              <w:bottom w:val="single" w:sz="6" w:space="0" w:color="020835"/>
              <w:right w:val="single" w:sz="6" w:space="0" w:color="020835"/>
            </w:tcBorders>
          </w:tcPr>
          <w:p w14:paraId="39C0CA47" w14:textId="77777777" w:rsidR="00B114C6" w:rsidRPr="06E4DCF6" w:rsidRDefault="00B114C6" w:rsidP="001E7036">
            <w:r w:rsidRPr="00DA1F0C">
              <w:t>Send vendor Master Data to DataVerse</w:t>
            </w:r>
          </w:p>
        </w:tc>
      </w:tr>
      <w:tr w:rsidR="00B114C6" w:rsidRPr="009307E4" w14:paraId="42C4BB29"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5448C9AD" w14:textId="77777777" w:rsidR="00B114C6" w:rsidRDefault="00B114C6" w:rsidP="001E7036">
            <w:r>
              <w:lastRenderedPageBreak/>
              <w:t>Storage Account</w:t>
            </w:r>
          </w:p>
        </w:tc>
        <w:tc>
          <w:tcPr>
            <w:tcW w:w="2219" w:type="dxa"/>
            <w:tcBorders>
              <w:top w:val="single" w:sz="6" w:space="0" w:color="020835"/>
              <w:left w:val="single" w:sz="6" w:space="0" w:color="020835"/>
              <w:bottom w:val="single" w:sz="6" w:space="0" w:color="020835"/>
              <w:right w:val="single" w:sz="6" w:space="0" w:color="020835"/>
            </w:tcBorders>
          </w:tcPr>
          <w:p w14:paraId="076DD1FC" w14:textId="77777777" w:rsidR="00B114C6" w:rsidRDefault="00B114C6" w:rsidP="001E7036">
            <w:r>
              <w:t>sbwe1ispdv{ven}sta01</w:t>
            </w:r>
          </w:p>
          <w:p w14:paraId="1B1D65C0" w14:textId="77777777" w:rsidR="00B114C6" w:rsidRDefault="00B114C6" w:rsidP="001E7036"/>
        </w:tc>
        <w:tc>
          <w:tcPr>
            <w:tcW w:w="2777" w:type="dxa"/>
            <w:tcBorders>
              <w:top w:val="single" w:sz="6" w:space="0" w:color="020835"/>
              <w:left w:val="single" w:sz="6" w:space="0" w:color="020835"/>
              <w:bottom w:val="single" w:sz="6" w:space="0" w:color="020835"/>
              <w:right w:val="single" w:sz="6" w:space="0" w:color="020835"/>
            </w:tcBorders>
          </w:tcPr>
          <w:p w14:paraId="51D528E0" w14:textId="77777777" w:rsidR="00B114C6" w:rsidRDefault="00B114C6" w:rsidP="001E7036">
            <w:r>
              <w:t>IntegrationServicesDEV- VEN -RG</w:t>
            </w:r>
          </w:p>
          <w:p w14:paraId="798E0711" w14:textId="77777777" w:rsidR="00B114C6" w:rsidRDefault="00B114C6" w:rsidP="001E7036"/>
        </w:tc>
        <w:tc>
          <w:tcPr>
            <w:tcW w:w="1892" w:type="dxa"/>
            <w:tcBorders>
              <w:top w:val="single" w:sz="6" w:space="0" w:color="020835"/>
              <w:left w:val="single" w:sz="6" w:space="0" w:color="020835"/>
              <w:bottom w:val="single" w:sz="6" w:space="0" w:color="020835"/>
              <w:right w:val="single" w:sz="6" w:space="0" w:color="020835"/>
            </w:tcBorders>
          </w:tcPr>
          <w:p w14:paraId="58B21461" w14:textId="77777777" w:rsidR="00B114C6" w:rsidRPr="06E4DCF6" w:rsidRDefault="00B114C6" w:rsidP="001E7036">
            <w:r w:rsidRPr="009307E4">
              <w:t xml:space="preserve">To store function app runtime operations and data </w:t>
            </w:r>
          </w:p>
        </w:tc>
      </w:tr>
      <w:tr w:rsidR="00B114C6" w:rsidRPr="009307E4" w14:paraId="06C35D73"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104CD948" w14:textId="77777777" w:rsidR="00B114C6" w:rsidRDefault="00B114C6" w:rsidP="001E7036">
            <w:r>
              <w:t>Storage Account</w:t>
            </w:r>
          </w:p>
        </w:tc>
        <w:tc>
          <w:tcPr>
            <w:tcW w:w="2219" w:type="dxa"/>
            <w:tcBorders>
              <w:top w:val="single" w:sz="6" w:space="0" w:color="020835"/>
              <w:left w:val="single" w:sz="6" w:space="0" w:color="020835"/>
              <w:bottom w:val="single" w:sz="6" w:space="0" w:color="020835"/>
              <w:right w:val="single" w:sz="6" w:space="0" w:color="020835"/>
            </w:tcBorders>
          </w:tcPr>
          <w:p w14:paraId="6F385A46" w14:textId="77777777" w:rsidR="00B114C6" w:rsidRDefault="00B114C6" w:rsidP="001E7036">
            <w:r w:rsidRPr="00D661EE">
              <w:t>sbwe1ispdvsuportal</w:t>
            </w:r>
          </w:p>
        </w:tc>
        <w:tc>
          <w:tcPr>
            <w:tcW w:w="2777" w:type="dxa"/>
            <w:tcBorders>
              <w:top w:val="single" w:sz="6" w:space="0" w:color="020835"/>
              <w:left w:val="single" w:sz="6" w:space="0" w:color="020835"/>
              <w:bottom w:val="single" w:sz="6" w:space="0" w:color="020835"/>
              <w:right w:val="single" w:sz="6" w:space="0" w:color="020835"/>
            </w:tcBorders>
          </w:tcPr>
          <w:p w14:paraId="5FEC1555" w14:textId="77777777" w:rsidR="00B114C6" w:rsidRDefault="00B114C6" w:rsidP="001E7036">
            <w:r w:rsidRPr="0041513D">
              <w:t>IntegrationServicesDEV-SPL-RG</w:t>
            </w:r>
          </w:p>
        </w:tc>
        <w:tc>
          <w:tcPr>
            <w:tcW w:w="1892" w:type="dxa"/>
            <w:tcBorders>
              <w:top w:val="single" w:sz="6" w:space="0" w:color="020835"/>
              <w:left w:val="single" w:sz="6" w:space="0" w:color="020835"/>
              <w:bottom w:val="single" w:sz="6" w:space="0" w:color="020835"/>
              <w:right w:val="single" w:sz="6" w:space="0" w:color="020835"/>
            </w:tcBorders>
          </w:tcPr>
          <w:p w14:paraId="7EFB38EA" w14:textId="77777777" w:rsidR="00B114C6" w:rsidRPr="009307E4" w:rsidRDefault="00B114C6" w:rsidP="001E7036">
            <w:r w:rsidRPr="009307E4">
              <w:t xml:space="preserve">To store function app runtime operations and data </w:t>
            </w:r>
          </w:p>
        </w:tc>
      </w:tr>
      <w:tr w:rsidR="00B114C6" w:rsidRPr="00187E70" w14:paraId="52A1F66F"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0FE4C2BF" w14:textId="77777777" w:rsidR="00B114C6" w:rsidRPr="00DA38EC" w:rsidRDefault="00B114C6" w:rsidP="001E7036">
            <w:r>
              <w:t xml:space="preserve">KeyVault </w:t>
            </w:r>
          </w:p>
        </w:tc>
        <w:tc>
          <w:tcPr>
            <w:tcW w:w="2219" w:type="dxa"/>
            <w:tcBorders>
              <w:top w:val="single" w:sz="6" w:space="0" w:color="020835"/>
              <w:left w:val="single" w:sz="6" w:space="0" w:color="020835"/>
              <w:bottom w:val="single" w:sz="6" w:space="0" w:color="020835"/>
              <w:right w:val="single" w:sz="6" w:space="0" w:color="020835"/>
            </w:tcBorders>
          </w:tcPr>
          <w:p w14:paraId="560FD52E" w14:textId="77777777" w:rsidR="00B114C6" w:rsidRDefault="00B114C6" w:rsidP="001E7036">
            <w:r>
              <w:t xml:space="preserve">SBWE1-ISP-DV-KVA-01 </w:t>
            </w:r>
          </w:p>
          <w:p w14:paraId="38721D9A" w14:textId="77777777" w:rsidR="00B114C6" w:rsidRPr="00187E70" w:rsidRDefault="00B114C6" w:rsidP="001E7036"/>
        </w:tc>
        <w:tc>
          <w:tcPr>
            <w:tcW w:w="2777" w:type="dxa"/>
            <w:tcBorders>
              <w:top w:val="single" w:sz="6" w:space="0" w:color="020835"/>
              <w:left w:val="single" w:sz="6" w:space="0" w:color="020835"/>
              <w:bottom w:val="single" w:sz="6" w:space="0" w:color="020835"/>
              <w:right w:val="single" w:sz="6" w:space="0" w:color="020835"/>
            </w:tcBorders>
          </w:tcPr>
          <w:p w14:paraId="0CE67943" w14:textId="77777777" w:rsidR="00B114C6" w:rsidRDefault="00B114C6" w:rsidP="001E7036">
            <w:r>
              <w:t xml:space="preserve">IntegrationServicesDEV-CMN-RG </w:t>
            </w:r>
          </w:p>
          <w:p w14:paraId="00C6AA6E" w14:textId="77777777" w:rsidR="00B114C6" w:rsidRPr="00DA38EC" w:rsidRDefault="00B114C6" w:rsidP="001E7036"/>
        </w:tc>
        <w:tc>
          <w:tcPr>
            <w:tcW w:w="1892" w:type="dxa"/>
            <w:tcBorders>
              <w:top w:val="single" w:sz="6" w:space="0" w:color="020835"/>
              <w:left w:val="single" w:sz="6" w:space="0" w:color="020835"/>
              <w:bottom w:val="single" w:sz="6" w:space="0" w:color="020835"/>
              <w:right w:val="single" w:sz="6" w:space="0" w:color="020835"/>
            </w:tcBorders>
          </w:tcPr>
          <w:p w14:paraId="6084DC15" w14:textId="77777777" w:rsidR="00B114C6" w:rsidRDefault="00B114C6" w:rsidP="001E7036">
            <w:r>
              <w:t>Contains sensitive keys</w:t>
            </w:r>
            <w:r>
              <w:rPr>
                <w:rFonts w:cs="Arial"/>
              </w:rPr>
              <w:t> </w:t>
            </w:r>
            <w:r>
              <w:t xml:space="preserve"> </w:t>
            </w:r>
          </w:p>
          <w:p w14:paraId="63FBEC37" w14:textId="77777777" w:rsidR="00B114C6" w:rsidRPr="00DA38EC" w:rsidRDefault="00B114C6" w:rsidP="001E7036"/>
        </w:tc>
      </w:tr>
      <w:tr w:rsidR="00B114C6" w:rsidRPr="009307E4" w14:paraId="3D481F1D"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2A77F537" w14:textId="77777777" w:rsidR="00B114C6" w:rsidRPr="00DA38EC" w:rsidRDefault="00B114C6" w:rsidP="001E7036">
            <w:r>
              <w:t>Service Bus</w:t>
            </w:r>
          </w:p>
        </w:tc>
        <w:tc>
          <w:tcPr>
            <w:tcW w:w="2219" w:type="dxa"/>
            <w:tcBorders>
              <w:top w:val="single" w:sz="6" w:space="0" w:color="020835"/>
              <w:left w:val="single" w:sz="6" w:space="0" w:color="020835"/>
              <w:bottom w:val="single" w:sz="6" w:space="0" w:color="020835"/>
              <w:right w:val="single" w:sz="6" w:space="0" w:color="020835"/>
            </w:tcBorders>
          </w:tcPr>
          <w:p w14:paraId="5707003E" w14:textId="77777777" w:rsidR="00B114C6" w:rsidRDefault="00B114C6" w:rsidP="001E7036">
            <w:r>
              <w:t xml:space="preserve">SBWE1-ISP-DV-SBN-02 </w:t>
            </w:r>
          </w:p>
          <w:p w14:paraId="42A12C61" w14:textId="77777777" w:rsidR="00B114C6" w:rsidRPr="00DA38EC" w:rsidRDefault="00B114C6" w:rsidP="001E7036"/>
        </w:tc>
        <w:tc>
          <w:tcPr>
            <w:tcW w:w="2777" w:type="dxa"/>
            <w:tcBorders>
              <w:top w:val="single" w:sz="6" w:space="0" w:color="020835"/>
              <w:left w:val="single" w:sz="6" w:space="0" w:color="020835"/>
              <w:bottom w:val="single" w:sz="6" w:space="0" w:color="020835"/>
              <w:right w:val="single" w:sz="6" w:space="0" w:color="020835"/>
            </w:tcBorders>
          </w:tcPr>
          <w:p w14:paraId="3C30679F" w14:textId="77777777" w:rsidR="00B114C6" w:rsidRPr="00DA38EC" w:rsidRDefault="00B114C6" w:rsidP="001E7036">
            <w:r>
              <w:t xml:space="preserve">IntegrationServicesDEV-CMN-RG </w:t>
            </w:r>
          </w:p>
        </w:tc>
        <w:tc>
          <w:tcPr>
            <w:tcW w:w="1892" w:type="dxa"/>
            <w:tcBorders>
              <w:top w:val="single" w:sz="6" w:space="0" w:color="020835"/>
              <w:left w:val="single" w:sz="6" w:space="0" w:color="020835"/>
              <w:bottom w:val="single" w:sz="6" w:space="0" w:color="020835"/>
              <w:right w:val="single" w:sz="6" w:space="0" w:color="020835"/>
            </w:tcBorders>
          </w:tcPr>
          <w:p w14:paraId="28040532" w14:textId="77777777" w:rsidR="00B114C6" w:rsidRPr="009307E4" w:rsidRDefault="00B114C6" w:rsidP="001E7036">
            <w:r w:rsidRPr="0062381A">
              <w:t xml:space="preserve">To </w:t>
            </w:r>
            <w:r>
              <w:t>send messages for</w:t>
            </w:r>
            <w:r w:rsidRPr="0062381A">
              <w:t xml:space="preserve"> flow in ESB Dashboard and logs.</w:t>
            </w:r>
          </w:p>
        </w:tc>
      </w:tr>
      <w:tr w:rsidR="00B114C6" w:rsidRPr="009307E4" w14:paraId="623A2747"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12DE6E1C" w14:textId="77777777" w:rsidR="00B114C6" w:rsidRDefault="00B114C6"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7A32E217" w14:textId="77777777" w:rsidR="00B114C6" w:rsidRDefault="00B114C6" w:rsidP="001E7036">
            <w:r>
              <w:t>SBWE1-ISP-DV-FAP-72</w:t>
            </w:r>
          </w:p>
        </w:tc>
        <w:tc>
          <w:tcPr>
            <w:tcW w:w="2777" w:type="dxa"/>
            <w:tcBorders>
              <w:top w:val="single" w:sz="6" w:space="0" w:color="020835"/>
              <w:left w:val="single" w:sz="6" w:space="0" w:color="020835"/>
              <w:bottom w:val="single" w:sz="6" w:space="0" w:color="020835"/>
              <w:right w:val="single" w:sz="6" w:space="0" w:color="020835"/>
            </w:tcBorders>
          </w:tcPr>
          <w:p w14:paraId="0D1875DC" w14:textId="77777777" w:rsidR="00B114C6" w:rsidRDefault="00B114C6" w:rsidP="001E7036">
            <w:r w:rsidRPr="007652CD">
              <w:t>IntegrationServices-</w:t>
            </w:r>
            <w:r>
              <w:t>MON</w:t>
            </w:r>
            <w:r w:rsidRPr="007652CD">
              <w:t>-RG</w:t>
            </w:r>
          </w:p>
        </w:tc>
        <w:tc>
          <w:tcPr>
            <w:tcW w:w="1892" w:type="dxa"/>
            <w:tcBorders>
              <w:top w:val="single" w:sz="6" w:space="0" w:color="020835"/>
              <w:left w:val="single" w:sz="6" w:space="0" w:color="020835"/>
              <w:bottom w:val="single" w:sz="6" w:space="0" w:color="020835"/>
              <w:right w:val="single" w:sz="6" w:space="0" w:color="020835"/>
            </w:tcBorders>
          </w:tcPr>
          <w:p w14:paraId="7E6E22CE" w14:textId="77777777" w:rsidR="00B114C6" w:rsidRPr="0062381A" w:rsidRDefault="00B114C6" w:rsidP="001E7036">
            <w:r>
              <w:t>To send ESB Dashboard Request to Elastic Search API</w:t>
            </w:r>
          </w:p>
        </w:tc>
      </w:tr>
    </w:tbl>
    <w:p w14:paraId="6C01C51A" w14:textId="77777777" w:rsidR="00B114C6" w:rsidRPr="00DA38EC" w:rsidRDefault="00B114C6" w:rsidP="00B114C6">
      <w:r w:rsidRPr="00DA38EC">
        <w:t> </w:t>
      </w:r>
    </w:p>
    <w:p w14:paraId="38C6E38F" w14:textId="2135E1E1" w:rsidR="00B114C6" w:rsidRPr="00B114C6" w:rsidRDefault="00B114C6" w:rsidP="00B114C6">
      <w:pPr>
        <w:rPr>
          <w:b/>
          <w:bCs/>
          <w:u w:val="single"/>
        </w:rPr>
      </w:pPr>
      <w:r w:rsidRPr="00B114C6">
        <w:rPr>
          <w:b/>
          <w:bCs/>
          <w:u w:val="single"/>
        </w:rPr>
        <w:t>Tags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245"/>
      </w:tblGrid>
      <w:tr w:rsidR="00B114C6" w:rsidRPr="00DA38EC" w14:paraId="05390980"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4114ACF5" w14:textId="77777777" w:rsidR="00B114C6" w:rsidRPr="00DA38EC" w:rsidRDefault="00B114C6" w:rsidP="001E7036">
            <w:r w:rsidRPr="00DA38EC">
              <w:t>Name </w:t>
            </w:r>
          </w:p>
        </w:tc>
        <w:tc>
          <w:tcPr>
            <w:tcW w:w="4245" w:type="dxa"/>
            <w:tcBorders>
              <w:top w:val="single" w:sz="6" w:space="0" w:color="auto"/>
              <w:left w:val="single" w:sz="6" w:space="0" w:color="auto"/>
              <w:bottom w:val="single" w:sz="6" w:space="0" w:color="auto"/>
              <w:right w:val="single" w:sz="6" w:space="0" w:color="auto"/>
            </w:tcBorders>
            <w:shd w:val="clear" w:color="auto" w:fill="002060"/>
            <w:hideMark/>
          </w:tcPr>
          <w:p w14:paraId="513BFBD5" w14:textId="77777777" w:rsidR="00B114C6" w:rsidRPr="00DA38EC" w:rsidRDefault="00B114C6" w:rsidP="001E7036">
            <w:r w:rsidRPr="00DA38EC">
              <w:t>Value </w:t>
            </w:r>
          </w:p>
        </w:tc>
      </w:tr>
      <w:tr w:rsidR="00B114C6" w:rsidRPr="00DA38EC" w14:paraId="01E6BA5C"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782E3549" w14:textId="77777777" w:rsidR="00B114C6" w:rsidRPr="00DA38EC" w:rsidRDefault="00B114C6" w:rsidP="001E7036">
            <w:r w:rsidRPr="00DA38EC">
              <w:t>Env </w:t>
            </w:r>
          </w:p>
        </w:tc>
        <w:tc>
          <w:tcPr>
            <w:tcW w:w="4245" w:type="dxa"/>
            <w:tcBorders>
              <w:top w:val="single" w:sz="6" w:space="0" w:color="auto"/>
              <w:left w:val="single" w:sz="6" w:space="0" w:color="auto"/>
              <w:bottom w:val="single" w:sz="6" w:space="0" w:color="auto"/>
              <w:right w:val="single" w:sz="6" w:space="0" w:color="auto"/>
            </w:tcBorders>
            <w:hideMark/>
          </w:tcPr>
          <w:p w14:paraId="1FBF1DCB" w14:textId="77777777" w:rsidR="00B114C6" w:rsidRPr="00DA38EC" w:rsidRDefault="00B114C6" w:rsidP="001E7036">
            <w:r w:rsidRPr="00DA38EC">
              <w:t>DEV/STG/PRD </w:t>
            </w:r>
          </w:p>
        </w:tc>
      </w:tr>
      <w:tr w:rsidR="00B114C6" w:rsidRPr="009307E4" w14:paraId="0439F4C8"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0B880516" w14:textId="77777777" w:rsidR="00B114C6" w:rsidRPr="00DA38EC" w:rsidRDefault="00B114C6" w:rsidP="001E7036">
            <w:r w:rsidRPr="00DA38EC">
              <w:t>Flow </w:t>
            </w:r>
          </w:p>
        </w:tc>
        <w:tc>
          <w:tcPr>
            <w:tcW w:w="4245" w:type="dxa"/>
            <w:tcBorders>
              <w:top w:val="single" w:sz="6" w:space="0" w:color="auto"/>
              <w:left w:val="single" w:sz="6" w:space="0" w:color="auto"/>
              <w:bottom w:val="single" w:sz="6" w:space="0" w:color="auto"/>
              <w:right w:val="single" w:sz="6" w:space="0" w:color="auto"/>
            </w:tcBorders>
          </w:tcPr>
          <w:p w14:paraId="7C37D02B" w14:textId="2D35CAE0" w:rsidR="00B114C6" w:rsidRPr="00BA7070" w:rsidRDefault="00607B71" w:rsidP="001E7036">
            <w:pPr>
              <w:pStyle w:val="Lgende"/>
              <w:rPr>
                <w:i w:val="0"/>
                <w:iCs w:val="0"/>
                <w:color w:val="auto"/>
                <w:sz w:val="24"/>
                <w:szCs w:val="24"/>
                <w:lang w:val="en-US"/>
              </w:rPr>
            </w:pPr>
            <w:proofErr w:type="spellStart"/>
            <w:r>
              <w:rPr>
                <w:i w:val="0"/>
                <w:iCs w:val="0"/>
                <w:color w:val="auto"/>
                <w:sz w:val="24"/>
                <w:szCs w:val="24"/>
                <w:lang w:val="en-US"/>
              </w:rPr>
              <w:t>SupplierPortal</w:t>
            </w:r>
            <w:proofErr w:type="spellEnd"/>
          </w:p>
        </w:tc>
      </w:tr>
      <w:tr w:rsidR="00B114C6" w:rsidRPr="009307E4" w14:paraId="58491198"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3E7047E4" w14:textId="77777777" w:rsidR="00B114C6" w:rsidRPr="00DA38EC" w:rsidRDefault="00B114C6" w:rsidP="001E7036">
            <w:r w:rsidRPr="00DA38EC">
              <w:t>Desc </w:t>
            </w:r>
          </w:p>
        </w:tc>
        <w:tc>
          <w:tcPr>
            <w:tcW w:w="4245" w:type="dxa"/>
            <w:tcBorders>
              <w:top w:val="single" w:sz="6" w:space="0" w:color="auto"/>
              <w:left w:val="single" w:sz="6" w:space="0" w:color="auto"/>
              <w:bottom w:val="single" w:sz="6" w:space="0" w:color="auto"/>
              <w:right w:val="single" w:sz="6" w:space="0" w:color="auto"/>
            </w:tcBorders>
          </w:tcPr>
          <w:p w14:paraId="7482C83F" w14:textId="25E2188A" w:rsidR="00B114C6" w:rsidRPr="008435C9" w:rsidRDefault="00902D56" w:rsidP="001E7036">
            <w:pPr>
              <w:pStyle w:val="Lgende"/>
              <w:rPr>
                <w:lang w:val="en-US"/>
              </w:rPr>
            </w:pPr>
            <w:proofErr w:type="spellStart"/>
            <w:r w:rsidRPr="00902D56">
              <w:rPr>
                <w:i w:val="0"/>
                <w:iCs w:val="0"/>
                <w:color w:val="auto"/>
                <w:sz w:val="24"/>
                <w:szCs w:val="24"/>
                <w:lang w:val="en-US"/>
              </w:rPr>
              <w:t>SupplierPortal</w:t>
            </w:r>
            <w:proofErr w:type="spellEnd"/>
            <w:r w:rsidRPr="00902D56">
              <w:rPr>
                <w:i w:val="0"/>
                <w:iCs w:val="0"/>
                <w:color w:val="auto"/>
                <w:sz w:val="24"/>
                <w:szCs w:val="24"/>
                <w:lang w:val="en-US"/>
              </w:rPr>
              <w:t xml:space="preserve"> generic connector built as part of Supplier Portal project</w:t>
            </w:r>
          </w:p>
        </w:tc>
      </w:tr>
    </w:tbl>
    <w:p w14:paraId="3669BDBD" w14:textId="77777777" w:rsidR="00B114C6" w:rsidRPr="00DA38EC" w:rsidRDefault="00B114C6" w:rsidP="00B114C6">
      <w:r w:rsidRPr="7A733D6E">
        <w:t> </w:t>
      </w:r>
    </w:p>
    <w:p w14:paraId="11A0C6AB" w14:textId="3AC01C7A" w:rsidR="00B114C6" w:rsidRDefault="00B114C6" w:rsidP="00B114C6">
      <w:pPr>
        <w:pStyle w:val="Titre3"/>
        <w:spacing w:line="240" w:lineRule="auto"/>
        <w:rPr>
          <w:rFonts w:eastAsia="Arial" w:cs="Arial"/>
        </w:rPr>
      </w:pPr>
      <w:r w:rsidRPr="2A97CA46">
        <w:rPr>
          <w:rFonts w:eastAsia="Arial" w:cs="Arial"/>
        </w:rPr>
        <w:t>Connectivit</w:t>
      </w:r>
      <w:r w:rsidR="00607B71">
        <w:rPr>
          <w:rFonts w:eastAsia="Arial" w:cs="Arial"/>
        </w:rPr>
        <w:t>y</w:t>
      </w:r>
      <w:r w:rsidRPr="2A97CA46">
        <w:rPr>
          <w:rFonts w:eastAsia="Arial" w:cs="Arial"/>
        </w:rPr>
        <w:t xml:space="preserve"> and security</w:t>
      </w:r>
    </w:p>
    <w:p w14:paraId="5FF23AC7" w14:textId="77777777" w:rsidR="00B114C6" w:rsidRPr="00CA74AF" w:rsidRDefault="00B114C6" w:rsidP="00B114C6"/>
    <w:p w14:paraId="6AC5C805" w14:textId="77777777" w:rsidR="00B114C6" w:rsidRPr="00090416" w:rsidRDefault="00B114C6" w:rsidP="00B114C6">
      <w:pPr>
        <w:rPr>
          <w:rFonts w:ascii="Aptos" w:eastAsia="Aptos" w:hAnsi="Aptos" w:cs="Aptos"/>
          <w:b/>
          <w:bCs/>
          <w:color w:val="000000" w:themeColor="text1"/>
          <w:u w:val="single"/>
        </w:rPr>
      </w:pPr>
      <w:r w:rsidRPr="00090416">
        <w:rPr>
          <w:rFonts w:ascii="Aptos" w:eastAsia="Aptos" w:hAnsi="Aptos" w:cs="Aptos"/>
          <w:b/>
          <w:bCs/>
          <w:color w:val="000000" w:themeColor="text1"/>
          <w:u w:val="single"/>
        </w:rPr>
        <w:t xml:space="preserve">MDM API: </w:t>
      </w:r>
    </w:p>
    <w:p w14:paraId="40975EF4"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URL: </w:t>
      </w:r>
      <w:r w:rsidRPr="00DF66F8">
        <w:rPr>
          <w:rFonts w:ascii="Aptos" w:eastAsia="Aptos" w:hAnsi="Aptos" w:cs="Aptos"/>
          <w:color w:val="000000" w:themeColor="text1"/>
        </w:rPr>
        <w:t>https://apimgt.sbmoffshore.com/mdm/graphql/vendor</w:t>
      </w:r>
    </w:p>
    <w:p w14:paraId="0A22894A"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Client Id: </w:t>
      </w:r>
      <w:r w:rsidRPr="00641461">
        <w:rPr>
          <w:rFonts w:ascii="Aptos" w:eastAsia="Aptos" w:hAnsi="Aptos" w:cs="Aptos"/>
          <w:color w:val="000000" w:themeColor="text1"/>
        </w:rPr>
        <w:t>mdmClientId</w:t>
      </w:r>
      <w:r>
        <w:rPr>
          <w:rFonts w:ascii="Aptos" w:eastAsia="Aptos" w:hAnsi="Aptos" w:cs="Aptos"/>
          <w:color w:val="000000" w:themeColor="text1"/>
        </w:rPr>
        <w:t xml:space="preserve"> in release pipeline</w:t>
      </w:r>
      <w:r>
        <w:rPr>
          <w:rFonts w:ascii="Aptos" w:eastAsia="Aptos" w:hAnsi="Aptos" w:cs="Aptos"/>
          <w:color w:val="000000" w:themeColor="text1"/>
        </w:rPr>
        <w:br/>
        <w:t xml:space="preserve">Client Secret: </w:t>
      </w:r>
      <w:r w:rsidRPr="0061317C">
        <w:rPr>
          <w:rFonts w:ascii="Aptos" w:eastAsia="Aptos" w:hAnsi="Aptos" w:cs="Aptos"/>
          <w:color w:val="000000" w:themeColor="text1"/>
        </w:rPr>
        <w:t>MDM-EBX-TOKEN-CLIENT-SECRET</w:t>
      </w:r>
      <w:r>
        <w:rPr>
          <w:rFonts w:ascii="Aptos" w:eastAsia="Aptos" w:hAnsi="Aptos" w:cs="Aptos"/>
          <w:color w:val="000000" w:themeColor="text1"/>
        </w:rPr>
        <w:t xml:space="preserve"> in Keyvault</w:t>
      </w:r>
    </w:p>
    <w:p w14:paraId="69F99CC5" w14:textId="77777777" w:rsidR="00B114C6" w:rsidRPr="00A02254"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Api Scope : </w:t>
      </w:r>
      <w:r w:rsidRPr="00090416">
        <w:rPr>
          <w:rFonts w:ascii="Aptos" w:eastAsia="Aptos" w:hAnsi="Aptos" w:cs="Aptos"/>
          <w:color w:val="000000" w:themeColor="text1"/>
        </w:rPr>
        <w:t>api://masterdata-az-</w:t>
      </w:r>
      <w:r>
        <w:rPr>
          <w:rFonts w:ascii="Aptos" w:eastAsia="Aptos" w:hAnsi="Aptos" w:cs="Aptos"/>
          <w:color w:val="000000" w:themeColor="text1"/>
        </w:rPr>
        <w:t>{env}</w:t>
      </w:r>
      <w:r w:rsidRPr="00090416">
        <w:rPr>
          <w:rFonts w:ascii="Aptos" w:eastAsia="Aptos" w:hAnsi="Aptos" w:cs="Aptos"/>
          <w:color w:val="000000" w:themeColor="text1"/>
        </w:rPr>
        <w:t>.sbmoffshore.com</w:t>
      </w:r>
      <w:r w:rsidRPr="00A02254">
        <w:rPr>
          <w:rFonts w:ascii="Aptos" w:eastAsia="Aptos" w:hAnsi="Aptos" w:cs="Aptos"/>
          <w:color w:val="000000" w:themeColor="text1"/>
        </w:rPr>
        <w:t>/.default</w:t>
      </w:r>
      <w:r>
        <w:rPr>
          <w:rFonts w:ascii="Aptos" w:eastAsia="Aptos" w:hAnsi="Aptos" w:cs="Aptos"/>
          <w:color w:val="000000" w:themeColor="text1"/>
        </w:rPr>
        <w:t xml:space="preserve"> (STG / DEV)</w:t>
      </w:r>
    </w:p>
    <w:p w14:paraId="280016F2"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 - </w:t>
      </w:r>
      <w:r w:rsidRPr="00A67270">
        <w:rPr>
          <w:rFonts w:ascii="Aptos" w:eastAsia="Aptos" w:hAnsi="Aptos" w:cs="Aptos"/>
          <w:color w:val="000000" w:themeColor="text1"/>
        </w:rPr>
        <w:t>api://masterdata-az.sbmoffshore.com</w:t>
      </w:r>
      <w:r w:rsidRPr="00A02254">
        <w:rPr>
          <w:rFonts w:ascii="Aptos" w:eastAsia="Aptos" w:hAnsi="Aptos" w:cs="Aptos"/>
          <w:color w:val="000000" w:themeColor="text1"/>
        </w:rPr>
        <w:t>/.default</w:t>
      </w:r>
      <w:r>
        <w:rPr>
          <w:rFonts w:ascii="Aptos" w:eastAsia="Aptos" w:hAnsi="Aptos" w:cs="Aptos"/>
          <w:color w:val="000000" w:themeColor="text1"/>
        </w:rPr>
        <w:t xml:space="preserve"> (PRD)</w:t>
      </w:r>
    </w:p>
    <w:p w14:paraId="267D128A"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API Subcription Key : </w:t>
      </w:r>
      <w:r w:rsidRPr="005A46A4">
        <w:rPr>
          <w:rFonts w:ascii="Aptos" w:eastAsia="Aptos" w:hAnsi="Aptos" w:cs="Aptos"/>
          <w:color w:val="000000" w:themeColor="text1"/>
        </w:rPr>
        <w:t>Product MDM subscription</w:t>
      </w:r>
      <w:r>
        <w:rPr>
          <w:rFonts w:ascii="Aptos" w:eastAsia="Aptos" w:hAnsi="Aptos" w:cs="Aptos"/>
          <w:color w:val="000000" w:themeColor="text1"/>
        </w:rPr>
        <w:t xml:space="preserve"> linked to product </w:t>
      </w:r>
      <w:r w:rsidRPr="006A4E18">
        <w:rPr>
          <w:rFonts w:ascii="Aptos" w:eastAsia="Aptos" w:hAnsi="Aptos" w:cs="Aptos"/>
          <w:color w:val="000000" w:themeColor="text1"/>
        </w:rPr>
        <w:t>MDMRework</w:t>
      </w:r>
    </w:p>
    <w:p w14:paraId="273CFCB2" w14:textId="77777777" w:rsidR="00B114C6" w:rsidRDefault="00B114C6" w:rsidP="00B114C6">
      <w:pPr>
        <w:rPr>
          <w:rFonts w:ascii="Aptos" w:eastAsia="Aptos" w:hAnsi="Aptos" w:cs="Aptos"/>
          <w:color w:val="000000" w:themeColor="text1"/>
        </w:rPr>
      </w:pPr>
    </w:p>
    <w:p w14:paraId="69B6F3DB" w14:textId="77777777" w:rsidR="00B114C6" w:rsidRPr="00090416" w:rsidRDefault="00B114C6" w:rsidP="00B114C6">
      <w:pPr>
        <w:rPr>
          <w:rFonts w:ascii="Aptos" w:eastAsia="Aptos" w:hAnsi="Aptos" w:cs="Aptos"/>
          <w:b/>
          <w:bCs/>
          <w:color w:val="000000" w:themeColor="text1"/>
          <w:u w:val="single"/>
        </w:rPr>
      </w:pPr>
      <w:r>
        <w:rPr>
          <w:rFonts w:ascii="Aptos" w:eastAsia="Aptos" w:hAnsi="Aptos" w:cs="Aptos"/>
          <w:b/>
          <w:bCs/>
          <w:color w:val="000000" w:themeColor="text1"/>
          <w:u w:val="single"/>
        </w:rPr>
        <w:t>Dataverse</w:t>
      </w:r>
      <w:r w:rsidRPr="00090416">
        <w:rPr>
          <w:rFonts w:ascii="Aptos" w:eastAsia="Aptos" w:hAnsi="Aptos" w:cs="Aptos"/>
          <w:b/>
          <w:bCs/>
          <w:color w:val="000000" w:themeColor="text1"/>
          <w:u w:val="single"/>
        </w:rPr>
        <w:t xml:space="preserve"> API: </w:t>
      </w:r>
    </w:p>
    <w:p w14:paraId="2AB6056E"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lastRenderedPageBreak/>
        <w:t xml:space="preserve">URL: </w:t>
      </w:r>
    </w:p>
    <w:p w14:paraId="23FB23E1"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Dev: </w:t>
      </w:r>
      <w:r w:rsidRPr="00290831">
        <w:rPr>
          <w:rFonts w:ascii="Aptos" w:eastAsia="Aptos" w:hAnsi="Aptos" w:cs="Aptos"/>
          <w:color w:val="000000" w:themeColor="text1"/>
        </w:rPr>
        <w:t>https://sbmsupplierportaltest.crm4.dynamics.com/</w:t>
      </w:r>
    </w:p>
    <w:p w14:paraId="749C3D2F" w14:textId="0240B68E"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 Uat: </w:t>
      </w:r>
      <w:r w:rsidRPr="00467704">
        <w:rPr>
          <w:rFonts w:ascii="Aptos" w:eastAsia="Aptos" w:hAnsi="Aptos" w:cs="Aptos"/>
        </w:rPr>
        <w:t>https://sbmsupplierportaluat.crm4.dynamics.com/</w:t>
      </w:r>
    </w:p>
    <w:p w14:paraId="28E43B19" w14:textId="77777777" w:rsidR="00B114C6" w:rsidRDefault="00B114C6" w:rsidP="00DC1902">
      <w:pPr>
        <w:jc w:val="left"/>
        <w:rPr>
          <w:rFonts w:ascii="Aptos" w:eastAsia="Aptos" w:hAnsi="Aptos" w:cs="Aptos"/>
          <w:color w:val="000000" w:themeColor="text1"/>
        </w:rPr>
      </w:pPr>
      <w:r>
        <w:rPr>
          <w:rFonts w:ascii="Aptos" w:eastAsia="Aptos" w:hAnsi="Aptos" w:cs="Aptos"/>
          <w:color w:val="000000" w:themeColor="text1"/>
        </w:rPr>
        <w:t xml:space="preserve">Client Id: </w:t>
      </w:r>
      <w:r w:rsidRPr="003860F1">
        <w:rPr>
          <w:rFonts w:ascii="Aptos" w:eastAsia="Aptos" w:hAnsi="Aptos" w:cs="Aptos"/>
          <w:color w:val="000000" w:themeColor="text1"/>
        </w:rPr>
        <w:t>dataverseClientId</w:t>
      </w:r>
      <w:r>
        <w:rPr>
          <w:rFonts w:ascii="Aptos" w:eastAsia="Aptos" w:hAnsi="Aptos" w:cs="Aptos"/>
          <w:color w:val="000000" w:themeColor="text1"/>
        </w:rPr>
        <w:t xml:space="preserve"> in release pipeline</w:t>
      </w:r>
      <w:r>
        <w:rPr>
          <w:rFonts w:ascii="Aptos" w:eastAsia="Aptos" w:hAnsi="Aptos" w:cs="Aptos"/>
          <w:color w:val="000000" w:themeColor="text1"/>
        </w:rPr>
        <w:br/>
        <w:t xml:space="preserve">Client Secret: </w:t>
      </w:r>
      <w:r w:rsidRPr="003860F1">
        <w:rPr>
          <w:rFonts w:ascii="Aptos" w:eastAsia="Aptos" w:hAnsi="Aptos" w:cs="Aptos"/>
          <w:color w:val="000000" w:themeColor="text1"/>
        </w:rPr>
        <w:t>SUPPLIER-PORTAL-DATAVERSE-CLIENT-SECRET</w:t>
      </w:r>
      <w:r>
        <w:rPr>
          <w:rFonts w:ascii="Aptos" w:eastAsia="Aptos" w:hAnsi="Aptos" w:cs="Aptos"/>
          <w:color w:val="000000" w:themeColor="text1"/>
        </w:rPr>
        <w:t xml:space="preserve"> in Keyvault</w:t>
      </w:r>
    </w:p>
    <w:p w14:paraId="56BBEDD8" w14:textId="77777777" w:rsidR="00B114C6" w:rsidRDefault="00B114C6" w:rsidP="00B114C6">
      <w:pPr>
        <w:rPr>
          <w:rFonts w:ascii="Aptos" w:eastAsia="Aptos" w:hAnsi="Aptos" w:cs="Aptos"/>
          <w:color w:val="000000" w:themeColor="text1"/>
        </w:rPr>
      </w:pPr>
    </w:p>
    <w:p w14:paraId="02A0676A" w14:textId="77777777" w:rsidR="00B114C6" w:rsidRPr="00B114C6" w:rsidRDefault="00B114C6" w:rsidP="00B114C6">
      <w:pPr>
        <w:pStyle w:val="Titre3"/>
        <w:spacing w:line="240" w:lineRule="auto"/>
        <w:rPr>
          <w:rFonts w:eastAsia="Arial" w:cs="Arial"/>
        </w:rPr>
      </w:pPr>
      <w:r w:rsidRPr="00B114C6">
        <w:rPr>
          <w:rFonts w:eastAsia="Arial" w:cs="Arial"/>
        </w:rPr>
        <w:t>Azure Devops </w:t>
      </w:r>
    </w:p>
    <w:p w14:paraId="5EAC0F38" w14:textId="68A2EAEA" w:rsidR="00B114C6" w:rsidRPr="00B114C6" w:rsidRDefault="00B114C6" w:rsidP="00B114C6">
      <w:pPr>
        <w:rPr>
          <w:b/>
          <w:bCs/>
          <w:u w:val="single"/>
        </w:rPr>
      </w:pPr>
      <w:r w:rsidRPr="00B114C6">
        <w:rPr>
          <w:b/>
          <w:bCs/>
          <w:u w:val="single"/>
        </w:rPr>
        <w:t>Repository</w:t>
      </w:r>
    </w:p>
    <w:p w14:paraId="09D0BCA7" w14:textId="77777777" w:rsidR="00B114C6" w:rsidRDefault="00B114C6" w:rsidP="00B114C6">
      <w:r>
        <w:t xml:space="preserve">Vendor Repository will contain Half flow to received and send Master Data Vendordata in Service Bus and azure function </w:t>
      </w:r>
      <w:r w:rsidRPr="009307E4">
        <w:t>SBWE1-ISP-DV-FAP-</w:t>
      </w:r>
      <w:r>
        <w:t>41</w:t>
      </w:r>
      <w:r w:rsidRPr="009307E4">
        <w:t>.</w:t>
      </w:r>
    </w:p>
    <w:p w14:paraId="27E20CF7" w14:textId="77777777" w:rsidR="00B114C6" w:rsidRDefault="00B114C6" w:rsidP="00B114C6">
      <w:r>
        <w:t xml:space="preserve">Supplier Portal Repository will contain Half flow to receive message and send Master Data Vendor to SPA and azure function </w:t>
      </w:r>
      <w:r w:rsidRPr="009307E4">
        <w:t>SBWE1-ISP-DV-FAP-</w:t>
      </w:r>
      <w:r>
        <w:t>57</w:t>
      </w:r>
      <w:r w:rsidRPr="009307E4">
        <w:t>.</w:t>
      </w:r>
    </w:p>
    <w:p w14:paraId="26181F59" w14:textId="77777777" w:rsidR="00B114C6" w:rsidRDefault="00B114C6" w:rsidP="00B114C6"/>
    <w:p w14:paraId="067754FB" w14:textId="735A4200" w:rsidR="00B114C6" w:rsidRPr="00B114C6" w:rsidRDefault="00B114C6" w:rsidP="00B114C6">
      <w:pPr>
        <w:rPr>
          <w:b/>
          <w:bCs/>
          <w:u w:val="single"/>
        </w:rPr>
      </w:pPr>
      <w:r w:rsidRPr="00B114C6">
        <w:rPr>
          <w:b/>
          <w:bCs/>
          <w:u w:val="single"/>
        </w:rPr>
        <w:t>Continuous Integration</w:t>
      </w:r>
    </w:p>
    <w:p w14:paraId="2B03C4C7" w14:textId="2B273F25" w:rsidR="00B114C6" w:rsidRPr="00B114C6" w:rsidRDefault="00B114C6" w:rsidP="00B114C6">
      <w:pPr>
        <w:rPr>
          <w:i/>
          <w:iCs/>
        </w:rPr>
      </w:pPr>
      <w:r w:rsidRPr="00B114C6">
        <w:rPr>
          <w:i/>
          <w:iCs/>
        </w:rPr>
        <w:t>Branching strategy</w:t>
      </w:r>
    </w:p>
    <w:p w14:paraId="4AA0C47C" w14:textId="77777777" w:rsidR="00B114C6" w:rsidRPr="009307E4" w:rsidRDefault="00B114C6" w:rsidP="00B114C6">
      <w:r w:rsidRPr="00354E1A">
        <w:drawing>
          <wp:inline distT="0" distB="0" distL="0" distR="0" wp14:anchorId="3FBFDE88" wp14:editId="3EC8D6AE">
            <wp:extent cx="5760720" cy="3001645"/>
            <wp:effectExtent l="0" t="0" r="0" b="8255"/>
            <wp:docPr id="1122366120" name="Image 8"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diagramme&#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01645"/>
                    </a:xfrm>
                    <a:prstGeom prst="rect">
                      <a:avLst/>
                    </a:prstGeom>
                    <a:noFill/>
                    <a:ln>
                      <a:noFill/>
                    </a:ln>
                  </pic:spPr>
                </pic:pic>
              </a:graphicData>
            </a:graphic>
          </wp:inline>
        </w:drawing>
      </w:r>
      <w:r w:rsidRPr="009307E4">
        <w:t> </w:t>
      </w:r>
    </w:p>
    <w:p w14:paraId="149E99BF" w14:textId="77777777" w:rsidR="00B114C6" w:rsidRPr="009307E4" w:rsidRDefault="00B114C6" w:rsidP="00B114C6">
      <w:r w:rsidRPr="009307E4">
        <w:t> </w:t>
      </w:r>
    </w:p>
    <w:p w14:paraId="237CFFEB" w14:textId="77777777" w:rsidR="00B114C6" w:rsidRDefault="00B114C6" w:rsidP="00B114C6">
      <w:r w:rsidRPr="00354E1A">
        <w:t>The default branch is main. We always create new branches from main. Work in progress is done on feature branches, under the naming rule “feature/&lt;</w:t>
      </w:r>
      <w:r w:rsidRPr="00354E1A">
        <w:rPr>
          <w:b/>
          <w:bCs/>
          <w:u w:val="single"/>
        </w:rPr>
        <w:t>flow</w:t>
      </w:r>
      <w:r w:rsidRPr="00354E1A">
        <w:t>&gt;/x”. The more commits, the better. Once it can be deployed, we create release branches under the naming rule “release/&lt;</w:t>
      </w:r>
      <w:r w:rsidRPr="00354E1A">
        <w:rPr>
          <w:b/>
          <w:bCs/>
          <w:u w:val="single"/>
        </w:rPr>
        <w:t>flow</w:t>
      </w:r>
      <w:r w:rsidRPr="00354E1A">
        <w:t>&gt;/y”. For DEV environment, we can deploy directly from feature branches. On release branches, we keep the history of all commits from feature branches. One release branch can include one or more feature branches, in case we want to deploy several features at the same time. When the release is validated, it can be deployed to the production environment. Then we merge the release into the main branch with the “squash merge” option to keep a clean commit history for the main branch.</w:t>
      </w:r>
      <w:r w:rsidRPr="009307E4">
        <w:t> </w:t>
      </w:r>
    </w:p>
    <w:p w14:paraId="654280BA" w14:textId="77777777" w:rsidR="00B114C6" w:rsidRPr="009307E4" w:rsidRDefault="00B114C6" w:rsidP="00B114C6"/>
    <w:p w14:paraId="0D729172" w14:textId="77777777" w:rsidR="00B114C6" w:rsidRPr="00B114C6" w:rsidRDefault="00B114C6" w:rsidP="00B114C6">
      <w:pPr>
        <w:rPr>
          <w:i/>
          <w:iCs/>
        </w:rPr>
      </w:pPr>
      <w:r w:rsidRPr="00B114C6">
        <w:rPr>
          <w:i/>
          <w:iCs/>
        </w:rPr>
        <w:t>Continuous Delivery </w:t>
      </w:r>
    </w:p>
    <w:p w14:paraId="7F42894B" w14:textId="77777777" w:rsidR="00B114C6" w:rsidRPr="009307E4" w:rsidRDefault="00B114C6" w:rsidP="00B114C6">
      <w:r w:rsidRPr="00DA38EC">
        <w:lastRenderedPageBreak/>
        <w:t> </w:t>
      </w:r>
      <w:r w:rsidRPr="00320469">
        <w:t xml:space="preserve">There is one build pipeline per repository, and one project build pipeline that contains all resources used by more than one flow. The granularity is the same for release pipelines. For release pipelines, we have two root folders named Core - ADF – </w:t>
      </w:r>
      <w:r>
        <w:t>EDB</w:t>
      </w:r>
      <w:r w:rsidRPr="009307E4">
        <w:t xml:space="preserve"> and</w:t>
      </w:r>
      <w:r w:rsidRPr="00320469">
        <w:t xml:space="preserve"> </w:t>
      </w:r>
      <w:r>
        <w:t>ElectricalCable</w:t>
      </w:r>
      <w:r w:rsidRPr="00320469">
        <w:t>.</w:t>
      </w:r>
      <w:r w:rsidRPr="009307E4">
        <w:t> </w:t>
      </w:r>
    </w:p>
    <w:p w14:paraId="3699FC01" w14:textId="77777777" w:rsidR="00B114C6" w:rsidRPr="00320469" w:rsidRDefault="00B114C6" w:rsidP="00B114C6">
      <w:r w:rsidRPr="00320469">
        <w:rPr>
          <w:b/>
          <w:bCs/>
          <w:u w:val="single"/>
        </w:rPr>
        <w:t>Naming</w:t>
      </w:r>
      <w:r w:rsidRPr="00320469">
        <w:t>: </w:t>
      </w:r>
    </w:p>
    <w:p w14:paraId="4C6592A5" w14:textId="77777777" w:rsidR="00B114C6" w:rsidRPr="009307E4" w:rsidRDefault="00B114C6" w:rsidP="008D3003">
      <w:pPr>
        <w:numPr>
          <w:ilvl w:val="0"/>
          <w:numId w:val="4"/>
        </w:numPr>
        <w:spacing w:before="0" w:after="160" w:line="278" w:lineRule="auto"/>
        <w:jc w:val="left"/>
      </w:pPr>
      <w:r w:rsidRPr="00320469">
        <w:t xml:space="preserve">Build pipeline per flow: </w:t>
      </w:r>
      <w:r>
        <w:t>Vendor SPA</w:t>
      </w:r>
    </w:p>
    <w:p w14:paraId="6FB7AD70" w14:textId="77777777" w:rsidR="00B114C6" w:rsidRPr="009307E4" w:rsidRDefault="00B114C6" w:rsidP="008D3003">
      <w:pPr>
        <w:numPr>
          <w:ilvl w:val="0"/>
          <w:numId w:val="5"/>
        </w:numPr>
        <w:spacing w:before="0" w:after="160" w:line="278" w:lineRule="auto"/>
        <w:jc w:val="left"/>
      </w:pPr>
      <w:r w:rsidRPr="00320469">
        <w:t xml:space="preserve">Project build pipeline: </w:t>
      </w:r>
      <w:r>
        <w:t>Vendor SPA</w:t>
      </w:r>
    </w:p>
    <w:p w14:paraId="7485984C" w14:textId="77777777" w:rsidR="00B114C6" w:rsidRPr="009307E4" w:rsidRDefault="00B114C6" w:rsidP="008D3003">
      <w:pPr>
        <w:numPr>
          <w:ilvl w:val="0"/>
          <w:numId w:val="6"/>
        </w:numPr>
        <w:spacing w:before="0" w:after="160" w:line="278" w:lineRule="auto"/>
        <w:jc w:val="left"/>
      </w:pPr>
      <w:r w:rsidRPr="00320469">
        <w:t xml:space="preserve">Release pipeline per flow: </w:t>
      </w:r>
      <w:r>
        <w:t>Vendor - All</w:t>
      </w:r>
    </w:p>
    <w:p w14:paraId="44308A21" w14:textId="77777777" w:rsidR="00B114C6" w:rsidRPr="009307E4" w:rsidRDefault="00B114C6" w:rsidP="008D3003">
      <w:pPr>
        <w:numPr>
          <w:ilvl w:val="0"/>
          <w:numId w:val="7"/>
        </w:numPr>
        <w:spacing w:before="0" w:after="160" w:line="278" w:lineRule="auto"/>
        <w:jc w:val="left"/>
      </w:pPr>
      <w:r w:rsidRPr="06E4DCF6">
        <w:t xml:space="preserve">Project release pipeline: </w:t>
      </w:r>
      <w:r>
        <w:t>Vendor - All</w:t>
      </w:r>
    </w:p>
    <w:p w14:paraId="152FEAD5" w14:textId="77777777" w:rsidR="00B114C6" w:rsidRPr="00DA38EC" w:rsidRDefault="00B114C6" w:rsidP="008D3003">
      <w:pPr>
        <w:numPr>
          <w:ilvl w:val="0"/>
          <w:numId w:val="7"/>
        </w:numPr>
        <w:spacing w:before="0" w:after="160" w:line="278" w:lineRule="auto"/>
        <w:jc w:val="left"/>
      </w:pPr>
      <w:r w:rsidRPr="06E4DCF6">
        <w:t xml:space="preserve">Build pipeline per flow: </w:t>
      </w:r>
      <w:r>
        <w:t>Supplier Portal</w:t>
      </w:r>
    </w:p>
    <w:p w14:paraId="6A50B4DC" w14:textId="77777777" w:rsidR="00B114C6" w:rsidRPr="00DA38EC" w:rsidRDefault="00B114C6" w:rsidP="008D3003">
      <w:pPr>
        <w:pStyle w:val="Paragraphedeliste"/>
        <w:numPr>
          <w:ilvl w:val="0"/>
          <w:numId w:val="7"/>
        </w:numPr>
        <w:spacing w:before="0" w:after="160" w:line="278" w:lineRule="auto"/>
        <w:jc w:val="left"/>
      </w:pPr>
      <w:r w:rsidRPr="06E4DCF6">
        <w:t xml:space="preserve">Project build pipeline: </w:t>
      </w:r>
      <w:r>
        <w:t>Supplier Portal</w:t>
      </w:r>
    </w:p>
    <w:p w14:paraId="353740B4" w14:textId="77777777" w:rsidR="00B114C6" w:rsidRPr="00DA38EC" w:rsidRDefault="00B114C6" w:rsidP="008D3003">
      <w:pPr>
        <w:pStyle w:val="Paragraphedeliste"/>
        <w:numPr>
          <w:ilvl w:val="0"/>
          <w:numId w:val="7"/>
        </w:numPr>
        <w:spacing w:before="0" w:after="160" w:line="278" w:lineRule="auto"/>
        <w:jc w:val="left"/>
      </w:pPr>
      <w:r w:rsidRPr="06E4DCF6">
        <w:t xml:space="preserve">Release pipeline per flow: </w:t>
      </w:r>
      <w:r>
        <w:t>SupplierPortal</w:t>
      </w:r>
    </w:p>
    <w:p w14:paraId="23B9F8A2" w14:textId="77777777" w:rsidR="00B114C6" w:rsidRPr="007F46FC" w:rsidRDefault="00B114C6" w:rsidP="008D3003">
      <w:pPr>
        <w:pStyle w:val="Paragraphedeliste"/>
        <w:numPr>
          <w:ilvl w:val="0"/>
          <w:numId w:val="7"/>
        </w:numPr>
        <w:spacing w:before="0" w:after="160" w:line="278" w:lineRule="auto"/>
        <w:jc w:val="left"/>
      </w:pPr>
      <w:r w:rsidRPr="06E4DCF6">
        <w:t xml:space="preserve">Project release pipeline: </w:t>
      </w:r>
      <w:r>
        <w:t>SupplierPortal</w:t>
      </w:r>
    </w:p>
    <w:p w14:paraId="30841E04" w14:textId="77777777" w:rsidR="00B114C6" w:rsidRPr="00B114C6" w:rsidRDefault="00B114C6" w:rsidP="00B114C6">
      <w:pPr>
        <w:pStyle w:val="Titre3"/>
        <w:spacing w:line="240" w:lineRule="auto"/>
        <w:rPr>
          <w:rFonts w:eastAsia="Arial" w:cs="Arial"/>
        </w:rPr>
      </w:pPr>
      <w:r w:rsidRPr="00B114C6">
        <w:rPr>
          <w:rFonts w:eastAsia="Arial" w:cs="Arial"/>
        </w:rPr>
        <w:t>Monitoring </w:t>
      </w:r>
    </w:p>
    <w:p w14:paraId="57805E03" w14:textId="3DAFF1BA" w:rsidR="00B114C6" w:rsidRPr="00B114C6" w:rsidRDefault="00B114C6" w:rsidP="00B114C6">
      <w:pPr>
        <w:rPr>
          <w:b/>
          <w:bCs/>
          <w:u w:val="single"/>
        </w:rPr>
      </w:pPr>
      <w:r w:rsidRPr="00B114C6">
        <w:rPr>
          <w:b/>
          <w:bCs/>
          <w:u w:val="single"/>
        </w:rPr>
        <w:t>ESB Dashboard</w:t>
      </w:r>
    </w:p>
    <w:p w14:paraId="72A37BC5" w14:textId="77777777" w:rsidR="00B114C6" w:rsidRPr="00DA38EC" w:rsidRDefault="00B114C6" w:rsidP="00B114C6">
      <w:r w:rsidRPr="5B082642">
        <w:t xml:space="preserve">Flow type : </w:t>
      </w:r>
      <w:r w:rsidRPr="00413554">
        <w:rPr>
          <w:highlight w:val="yellow"/>
        </w:rPr>
        <w:t>??</w:t>
      </w:r>
    </w:p>
    <w:p w14:paraId="04D016E0" w14:textId="77777777" w:rsidR="00B114C6" w:rsidRDefault="00B114C6" w:rsidP="00B114C6"/>
    <w:p w14:paraId="0B0AF57E" w14:textId="77777777" w:rsidR="00DC1902" w:rsidRPr="00DC1902" w:rsidRDefault="00DC1902" w:rsidP="00DC1902">
      <w:pPr>
        <w:pStyle w:val="Titre1"/>
        <w:ind w:right="141"/>
        <w:rPr>
          <w:rFonts w:cs="Arial"/>
          <w:noProof w:val="0"/>
        </w:rPr>
      </w:pPr>
      <w:bookmarkStart w:id="6" w:name="_Toc216876603"/>
      <w:r w:rsidRPr="00DC1902">
        <w:rPr>
          <w:rFonts w:cs="Arial"/>
          <w:noProof w:val="0"/>
        </w:rPr>
        <w:t>IT 05a: Nadia to Supplier Performance Assessment</w:t>
      </w:r>
      <w:bookmarkEnd w:id="6"/>
    </w:p>
    <w:p w14:paraId="2537F739" w14:textId="77777777" w:rsidR="00DC1902" w:rsidRDefault="00DC1902" w:rsidP="00DC1902">
      <w:pPr>
        <w:pStyle w:val="Titre2"/>
        <w:ind w:right="141"/>
        <w:rPr>
          <w:rFonts w:cs="Arial"/>
          <w:noProof w:val="0"/>
        </w:rPr>
      </w:pPr>
      <w:bookmarkStart w:id="7" w:name="_Toc216876604"/>
      <w:r w:rsidRPr="00E263E6">
        <w:rPr>
          <w:rFonts w:cs="Arial"/>
          <w:noProof w:val="0"/>
        </w:rPr>
        <w:t>Trigger mode</w:t>
      </w:r>
      <w:bookmarkEnd w:id="7"/>
    </w:p>
    <w:p w14:paraId="6F141E1F" w14:textId="6DBB3461" w:rsidR="00DC1902" w:rsidRPr="00B114C6" w:rsidRDefault="00192189" w:rsidP="00DC1902">
      <w:r w:rsidRPr="00192189">
        <w:rPr>
          <w:highlight w:val="yellow"/>
        </w:rPr>
        <w:t>This flow is triggered with a daily schedule</w:t>
      </w:r>
    </w:p>
    <w:p w14:paraId="71D471FC" w14:textId="77777777" w:rsidR="00DC1902" w:rsidRDefault="00DC1902" w:rsidP="00DC1902">
      <w:pPr>
        <w:pStyle w:val="Titre2"/>
        <w:ind w:right="141"/>
        <w:rPr>
          <w:rFonts w:cs="Arial"/>
          <w:noProof w:val="0"/>
        </w:rPr>
      </w:pPr>
      <w:bookmarkStart w:id="8" w:name="_Toc216876605"/>
      <w:r w:rsidRPr="00E263E6">
        <w:rPr>
          <w:rFonts w:cs="Arial"/>
          <w:noProof w:val="0"/>
        </w:rPr>
        <w:t>List of the steps</w:t>
      </w:r>
      <w:bookmarkEnd w:id="8"/>
    </w:p>
    <w:p w14:paraId="5912E38C" w14:textId="77777777" w:rsidR="00DC1902" w:rsidRDefault="00DC1902" w:rsidP="00DC1902">
      <w:r w:rsidRPr="00DA38EC">
        <w:t>The main steps of the</w:t>
      </w:r>
      <w:r>
        <w:t xml:space="preserve"> current</w:t>
      </w:r>
      <w:r w:rsidRPr="00DA38EC">
        <w:t xml:space="preserve"> flow are: </w:t>
      </w:r>
    </w:p>
    <w:p w14:paraId="44B06267" w14:textId="431C9BFE" w:rsidR="00DC1902" w:rsidRDefault="00DC1902" w:rsidP="008D3003">
      <w:pPr>
        <w:pStyle w:val="Paragraphedeliste"/>
        <w:numPr>
          <w:ilvl w:val="0"/>
          <w:numId w:val="3"/>
        </w:numPr>
        <w:spacing w:before="0" w:after="160" w:line="278" w:lineRule="auto"/>
        <w:jc w:val="left"/>
      </w:pPr>
      <w:r>
        <w:t>Retrieving some information from PO Header Metadata</w:t>
      </w:r>
    </w:p>
    <w:p w14:paraId="3DBBDC84" w14:textId="77777777" w:rsidR="00DC1902" w:rsidRPr="008D0EEA" w:rsidRDefault="00DC1902" w:rsidP="008D3003">
      <w:pPr>
        <w:pStyle w:val="Paragraphedeliste"/>
        <w:numPr>
          <w:ilvl w:val="0"/>
          <w:numId w:val="3"/>
        </w:numPr>
        <w:spacing w:before="0" w:after="160" w:line="278" w:lineRule="auto"/>
        <w:jc w:val="left"/>
      </w:pPr>
      <w:r>
        <w:t>Map this information to SPA data model</w:t>
      </w:r>
    </w:p>
    <w:p w14:paraId="6B077849" w14:textId="28F05946" w:rsidR="00DC1902" w:rsidRPr="008816FA" w:rsidRDefault="00DC1902" w:rsidP="008D3003">
      <w:pPr>
        <w:pStyle w:val="Paragraphedeliste"/>
        <w:numPr>
          <w:ilvl w:val="0"/>
          <w:numId w:val="3"/>
        </w:numPr>
        <w:spacing w:before="0" w:after="160" w:line="278" w:lineRule="auto"/>
        <w:jc w:val="left"/>
      </w:pPr>
      <w:r>
        <w:t>Sending this metadata in staging table in ‘Dataverse’</w:t>
      </w:r>
    </w:p>
    <w:p w14:paraId="27D12B72" w14:textId="77777777" w:rsidR="00DC1902" w:rsidRPr="00B114C6" w:rsidRDefault="00DC1902" w:rsidP="00DC1902"/>
    <w:p w14:paraId="2B3387BE" w14:textId="77777777" w:rsidR="00DC1902" w:rsidRDefault="00DC1902" w:rsidP="00DC1902">
      <w:pPr>
        <w:pStyle w:val="Titre2"/>
        <w:ind w:right="141"/>
        <w:rPr>
          <w:rFonts w:cs="Arial"/>
          <w:noProof w:val="0"/>
        </w:rPr>
      </w:pPr>
      <w:bookmarkStart w:id="9" w:name="_Toc216876607"/>
      <w:r w:rsidRPr="00E263E6">
        <w:rPr>
          <w:rFonts w:cs="Arial"/>
          <w:noProof w:val="0"/>
        </w:rPr>
        <w:t>Global behavior in case of error</w:t>
      </w:r>
      <w:bookmarkEnd w:id="9"/>
    </w:p>
    <w:p w14:paraId="546D2252" w14:textId="69816CCE" w:rsidR="00DC1902" w:rsidRDefault="00DC1902" w:rsidP="00224F16"/>
    <w:p w14:paraId="1DBDB7AC" w14:textId="3A617023" w:rsidR="00DC1902" w:rsidRPr="00AA645E" w:rsidRDefault="00DC1902" w:rsidP="00DC1902">
      <w:pPr>
        <w:pStyle w:val="Titre2"/>
      </w:pPr>
      <w:bookmarkStart w:id="10" w:name="_Toc216876608"/>
      <w:r>
        <w:t>Technical information</w:t>
      </w:r>
      <w:bookmarkEnd w:id="10"/>
    </w:p>
    <w:p w14:paraId="123C146F" w14:textId="77777777" w:rsidR="00DC1902" w:rsidRPr="00DA38EC" w:rsidRDefault="00DC1902" w:rsidP="00DC1902">
      <w:r w:rsidRPr="00DA38EC">
        <w:t> </w:t>
      </w:r>
      <w:r>
        <w:t xml:space="preserve">This architecture is to be recreated in Azure. </w:t>
      </w:r>
    </w:p>
    <w:p w14:paraId="648F1524" w14:textId="77777777" w:rsidR="00DC1902" w:rsidRDefault="00DC1902" w:rsidP="00DC1902">
      <w:pPr>
        <w:pStyle w:val="Titre3"/>
        <w:spacing w:line="240" w:lineRule="auto"/>
        <w:rPr>
          <w:rFonts w:eastAsia="Arial" w:cs="Arial"/>
        </w:rPr>
      </w:pPr>
      <w:r w:rsidRPr="3F5F625A">
        <w:rPr>
          <w:rFonts w:eastAsia="Arial" w:cs="Arial"/>
        </w:rPr>
        <w:t>Functional sequence diagram</w:t>
      </w:r>
    </w:p>
    <w:p w14:paraId="5A245D92" w14:textId="64B9BC6C" w:rsidR="008044AF" w:rsidRPr="008044AF" w:rsidRDefault="008044AF" w:rsidP="008044AF">
      <w:r w:rsidRPr="008044AF">
        <w:rPr>
          <w:highlight w:val="yellow"/>
        </w:rPr>
        <w:t>TBC</w:t>
      </w:r>
    </w:p>
    <w:p w14:paraId="7831985A" w14:textId="77777777" w:rsidR="00DC1902" w:rsidRPr="00DC1902" w:rsidRDefault="00DC1902" w:rsidP="00DC1902">
      <w:pPr>
        <w:pStyle w:val="Titre3"/>
        <w:spacing w:line="240" w:lineRule="auto"/>
        <w:rPr>
          <w:rFonts w:eastAsia="Arial" w:cs="Arial"/>
        </w:rPr>
      </w:pPr>
      <w:r w:rsidRPr="00DC1902">
        <w:rPr>
          <w:rFonts w:eastAsia="Arial" w:cs="Arial"/>
        </w:rPr>
        <w:t>Architecture </w:t>
      </w:r>
    </w:p>
    <w:p w14:paraId="21AE9D26" w14:textId="2945EE60" w:rsidR="00DC1902" w:rsidRDefault="0020525B" w:rsidP="00DC1902">
      <w:pPr>
        <w:keepNext/>
      </w:pPr>
      <w:r>
        <w:lastRenderedPageBreak/>
        <w:drawing>
          <wp:inline distT="0" distB="0" distL="0" distR="0" wp14:anchorId="7AD6B14A" wp14:editId="2D28C08D">
            <wp:extent cx="6299835" cy="2903220"/>
            <wp:effectExtent l="0" t="0" r="5715" b="0"/>
            <wp:docPr id="20180858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5882" name=""/>
                    <pic:cNvPicPr/>
                  </pic:nvPicPr>
                  <pic:blipFill>
                    <a:blip r:embed="rId16"/>
                    <a:stretch>
                      <a:fillRect/>
                    </a:stretch>
                  </pic:blipFill>
                  <pic:spPr>
                    <a:xfrm>
                      <a:off x="0" y="0"/>
                      <a:ext cx="6299835" cy="2903220"/>
                    </a:xfrm>
                    <a:prstGeom prst="rect">
                      <a:avLst/>
                    </a:prstGeom>
                  </pic:spPr>
                </pic:pic>
              </a:graphicData>
            </a:graphic>
          </wp:inline>
        </w:drawing>
      </w:r>
    </w:p>
    <w:p w14:paraId="42CF765F" w14:textId="77777777" w:rsidR="00DC1902" w:rsidRPr="00181CAA" w:rsidRDefault="00DC1902" w:rsidP="00DC1902">
      <w:pPr>
        <w:pStyle w:val="Lgende"/>
      </w:pPr>
      <w:r>
        <w:t xml:space="preserve">Figure 2 Nadia to </w:t>
      </w:r>
      <w:proofErr w:type="spellStart"/>
      <w:r>
        <w:t>Dataverse</w:t>
      </w:r>
      <w:proofErr w:type="spellEnd"/>
    </w:p>
    <w:p w14:paraId="2BFD03DD" w14:textId="77777777" w:rsidR="00DC1902" w:rsidRPr="003E7117" w:rsidRDefault="00DC1902" w:rsidP="00DC1902">
      <w:r w:rsidRPr="003E7117">
        <w:t xml:space="preserve">This new flow will be </w:t>
      </w:r>
      <w:r>
        <w:t>in charge to transferred PO information from</w:t>
      </w:r>
      <w:r w:rsidRPr="003E7117">
        <w:t xml:space="preserve"> NADIA </w:t>
      </w:r>
      <w:r>
        <w:t>Database to Dataverse</w:t>
      </w:r>
      <w:r w:rsidRPr="003E7117">
        <w:t>.</w:t>
      </w:r>
    </w:p>
    <w:p w14:paraId="2489F799" w14:textId="77777777" w:rsidR="00DC1902" w:rsidRDefault="00DC1902" w:rsidP="00DC1902">
      <w:r w:rsidRPr="003E7117">
        <w:t xml:space="preserve">This new flow will send </w:t>
      </w:r>
      <w:r>
        <w:t>Information from PO</w:t>
      </w:r>
      <w:r w:rsidRPr="003E7117">
        <w:t xml:space="preserve"> data to the Supplier Performance Assessment (DataVerse) system. </w:t>
      </w:r>
    </w:p>
    <w:p w14:paraId="5BEC78E7" w14:textId="77777777" w:rsidR="00DC1902" w:rsidRDefault="00DC1902" w:rsidP="00DC1902">
      <w:r w:rsidRPr="003E7117">
        <w:t xml:space="preserve">  </w:t>
      </w:r>
      <w:r w:rsidRPr="00396B25">
        <w:t>The key steps in this workflow are as follows:</w:t>
      </w:r>
      <w:r w:rsidRPr="009307E4">
        <w:t> </w:t>
      </w:r>
    </w:p>
    <w:p w14:paraId="19E72B55" w14:textId="1D36FDC4" w:rsidR="00DC1902" w:rsidRDefault="00DC1902" w:rsidP="008D3003">
      <w:pPr>
        <w:pStyle w:val="Paragraphedeliste"/>
        <w:numPr>
          <w:ilvl w:val="0"/>
          <w:numId w:val="8"/>
        </w:numPr>
        <w:spacing w:before="0" w:after="160" w:line="278" w:lineRule="auto"/>
        <w:jc w:val="left"/>
      </w:pPr>
      <w:r>
        <w:t>An Azure function ‘RetrivePurchoseOrderVendor’</w:t>
      </w:r>
      <w:r w:rsidRPr="004123B7">
        <w:t xml:space="preserve"> </w:t>
      </w:r>
      <w:r>
        <w:t>(</w:t>
      </w:r>
      <w:r w:rsidRPr="00FC7DC4">
        <w:t>SBWE1-ISP-</w:t>
      </w:r>
      <w:r>
        <w:t>{ENV}</w:t>
      </w:r>
      <w:r w:rsidRPr="00FC7DC4">
        <w:t>-FAP-</w:t>
      </w:r>
      <w:r>
        <w:t>65) will collect Data by executing a stored procedure</w:t>
      </w:r>
      <w:r w:rsidR="0096680F">
        <w:t>. This stored procedure use two parameters</w:t>
      </w:r>
      <w:r w:rsidR="00E804C5">
        <w:t xml:space="preserve"> : </w:t>
      </w:r>
    </w:p>
    <w:p w14:paraId="3A3F6D68" w14:textId="77777777" w:rsidR="00B20C71" w:rsidRPr="00B20C71" w:rsidRDefault="00B20C71" w:rsidP="005F1147">
      <w:pPr>
        <w:pStyle w:val="Paragraphedeliste"/>
        <w:numPr>
          <w:ilvl w:val="1"/>
          <w:numId w:val="8"/>
        </w:numPr>
      </w:pPr>
      <w:r w:rsidRPr="00B20C71">
        <w:t>LastExecutionDate as NVARCHAR</w:t>
      </w:r>
    </w:p>
    <w:p w14:paraId="13D52A9E" w14:textId="77777777" w:rsidR="005F1147" w:rsidRDefault="005F1147" w:rsidP="005F1147">
      <w:pPr>
        <w:pStyle w:val="Paragraphedeliste"/>
        <w:numPr>
          <w:ilvl w:val="1"/>
          <w:numId w:val="8"/>
        </w:numPr>
        <w:spacing w:before="0" w:after="0"/>
        <w:jc w:val="left"/>
      </w:pPr>
      <w:r>
        <w:t>L</w:t>
      </w:r>
      <w:r w:rsidRPr="00660170">
        <w:t>astExecution</w:t>
      </w:r>
      <w:r>
        <w:t>Time as NVARCHAR</w:t>
      </w:r>
    </w:p>
    <w:p w14:paraId="04B29DA9" w14:textId="23EB03C8" w:rsidR="008D5BEC" w:rsidRDefault="008D5BEC" w:rsidP="008D5BEC">
      <w:pPr>
        <w:pStyle w:val="Paragraphedeliste"/>
        <w:numPr>
          <w:ilvl w:val="0"/>
          <w:numId w:val="8"/>
        </w:numPr>
        <w:spacing w:before="0" w:after="0"/>
        <w:jc w:val="left"/>
      </w:pPr>
      <w:r>
        <w:t>The date of last execution date is stored in table storage “LastExecutionDate” with ‘</w:t>
      </w:r>
      <w:r w:rsidR="00C00F34">
        <w:t xml:space="preserve"> </w:t>
      </w:r>
      <w:r>
        <w:t xml:space="preserve"> for PartitionKey and timestamp for RowKey. </w:t>
      </w:r>
    </w:p>
    <w:p w14:paraId="63EB07DB" w14:textId="5AE52CFC" w:rsidR="0055240B" w:rsidRDefault="0055240B" w:rsidP="0055240B">
      <w:pPr>
        <w:pStyle w:val="Paragraphedeliste"/>
        <w:numPr>
          <w:ilvl w:val="0"/>
          <w:numId w:val="8"/>
        </w:numPr>
        <w:spacing w:before="0" w:after="0"/>
        <w:jc w:val="left"/>
      </w:pPr>
      <w:r>
        <w:t xml:space="preserve">The data is retrieved and converted into </w:t>
      </w:r>
      <w:r w:rsidR="00E3559A">
        <w:t xml:space="preserve">SPA </w:t>
      </w:r>
      <w:r>
        <w:t>pivot format.</w:t>
      </w:r>
    </w:p>
    <w:p w14:paraId="5476278E" w14:textId="31C6BF5D" w:rsidR="00DC1902" w:rsidRPr="00CE2EDE" w:rsidRDefault="0055240B" w:rsidP="0055240B">
      <w:pPr>
        <w:pStyle w:val="Paragraphedeliste"/>
        <w:numPr>
          <w:ilvl w:val="0"/>
          <w:numId w:val="8"/>
        </w:numPr>
        <w:spacing w:before="0" w:after="0"/>
        <w:jc w:val="left"/>
      </w:pPr>
      <w:r>
        <w:t xml:space="preserve">For each data point, </w:t>
      </w:r>
      <w:r w:rsidR="00E3559A">
        <w:t>a</w:t>
      </w:r>
      <w:r w:rsidR="00DC1902">
        <w:t xml:space="preserve"> message in sent in service bus topic “purchase-orders” in “</w:t>
      </w:r>
      <w:r w:rsidR="00DC1902" w:rsidRPr="009A7CBF">
        <w:t xml:space="preserve"> supplier-events</w:t>
      </w:r>
      <w:r w:rsidR="00DC1902">
        <w:t>”</w:t>
      </w:r>
      <w:r w:rsidR="00DC1902" w:rsidRPr="009A7CBF">
        <w:t xml:space="preserve"> </w:t>
      </w:r>
      <w:r w:rsidR="00DC1902">
        <w:t xml:space="preserve"> for each PO supplier including all needed data as properties.</w:t>
      </w:r>
    </w:p>
    <w:p w14:paraId="53D85DF5" w14:textId="77777777" w:rsidR="00DC1902" w:rsidRPr="00911619" w:rsidRDefault="00DC1902" w:rsidP="008D3003">
      <w:pPr>
        <w:pStyle w:val="Paragraphedeliste"/>
        <w:numPr>
          <w:ilvl w:val="0"/>
          <w:numId w:val="8"/>
        </w:numPr>
        <w:spacing w:before="0" w:after="160" w:line="278" w:lineRule="auto"/>
        <w:jc w:val="left"/>
      </w:pPr>
      <w:r>
        <w:t xml:space="preserve">The message uses the SPA pivot format. </w:t>
      </w:r>
    </w:p>
    <w:p w14:paraId="4DC4D1DF" w14:textId="77777777" w:rsidR="00DC1902" w:rsidRDefault="00DC1902" w:rsidP="008D3003">
      <w:pPr>
        <w:pStyle w:val="Paragraphedeliste"/>
        <w:numPr>
          <w:ilvl w:val="0"/>
          <w:numId w:val="8"/>
        </w:numPr>
        <w:spacing w:before="0" w:after="160" w:line="278" w:lineRule="auto"/>
        <w:jc w:val="left"/>
      </w:pPr>
      <w:r>
        <w:t>An azure function ‘</w:t>
      </w:r>
      <w:r w:rsidRPr="0005315A">
        <w:t>SendPurchaseOrderSupplier</w:t>
      </w:r>
      <w:r>
        <w:t>’</w:t>
      </w:r>
      <w:r w:rsidRPr="0005315A">
        <w:t xml:space="preserve"> </w:t>
      </w:r>
      <w:r>
        <w:t xml:space="preserve">(SBWE1-ISP-{ENV}-FAP-57) is triggered by this message. </w:t>
      </w:r>
    </w:p>
    <w:p w14:paraId="18F7A20C" w14:textId="154A9CDA" w:rsidR="00E3559A" w:rsidRDefault="00E3559A" w:rsidP="00E3559A">
      <w:pPr>
        <w:pStyle w:val="Paragraphedeliste"/>
        <w:numPr>
          <w:ilvl w:val="0"/>
          <w:numId w:val="8"/>
        </w:numPr>
        <w:spacing w:before="0" w:after="0"/>
        <w:jc w:val="left"/>
      </w:pPr>
      <w:r>
        <w:t>A call API (Get) is sent to Lucy API to get ‘</w:t>
      </w:r>
      <w:r w:rsidRPr="0086123B">
        <w:t>PersonIdExternal</w:t>
      </w:r>
      <w:r>
        <w:t>’ from package manager.</w:t>
      </w:r>
    </w:p>
    <w:p w14:paraId="12B4312E" w14:textId="77777777" w:rsidR="00DC1902" w:rsidRDefault="00DC1902" w:rsidP="008D3003">
      <w:pPr>
        <w:pStyle w:val="Paragraphedeliste"/>
        <w:numPr>
          <w:ilvl w:val="0"/>
          <w:numId w:val="8"/>
        </w:numPr>
        <w:spacing w:before="0" w:after="160" w:line="278" w:lineRule="auto"/>
        <w:jc w:val="left"/>
      </w:pPr>
      <w:r w:rsidRPr="002E1C90">
        <w:t>The message is deserialized, and a new mapping is performed to build the data on the expected model in the staging table on the DataVerse side.</w:t>
      </w:r>
    </w:p>
    <w:p w14:paraId="25CF6B08" w14:textId="77777777" w:rsidR="00DC1902" w:rsidRDefault="00DC1902" w:rsidP="008D3003">
      <w:pPr>
        <w:pStyle w:val="Paragraphedeliste"/>
        <w:numPr>
          <w:ilvl w:val="0"/>
          <w:numId w:val="8"/>
        </w:numPr>
        <w:spacing w:before="0" w:after="160" w:line="278" w:lineRule="auto"/>
        <w:jc w:val="left"/>
      </w:pPr>
      <w:r w:rsidRPr="002E1C90">
        <w:t>The data is sent to the staging table on the DataVerse side.</w:t>
      </w:r>
    </w:p>
    <w:p w14:paraId="2149EA06" w14:textId="77777777" w:rsidR="00DC1902" w:rsidRPr="006A7221" w:rsidRDefault="00DC1902" w:rsidP="008D3003">
      <w:pPr>
        <w:pStyle w:val="Paragraphedeliste"/>
        <w:numPr>
          <w:ilvl w:val="1"/>
          <w:numId w:val="8"/>
        </w:numPr>
        <w:spacing w:before="0" w:after="160" w:line="278" w:lineRule="auto"/>
        <w:jc w:val="left"/>
      </w:pPr>
      <w:r w:rsidRPr="009836BA">
        <w:t>sbm_stagedpurchaseorder</w:t>
      </w:r>
    </w:p>
    <w:p w14:paraId="2BA3B309" w14:textId="77777777" w:rsidR="00DC1902" w:rsidRDefault="00DC1902" w:rsidP="00DC1902">
      <w:pPr>
        <w:pStyle w:val="Paragraphedeliste"/>
      </w:pPr>
    </w:p>
    <w:p w14:paraId="4218255B" w14:textId="77777777" w:rsidR="00DC1902" w:rsidRPr="00DC1902" w:rsidRDefault="00DC1902" w:rsidP="00DC1902">
      <w:pPr>
        <w:pStyle w:val="Titre3"/>
        <w:spacing w:line="240" w:lineRule="auto"/>
        <w:rPr>
          <w:rFonts w:eastAsia="Arial" w:cs="Arial"/>
        </w:rPr>
      </w:pPr>
      <w:r w:rsidRPr="00DC1902">
        <w:rPr>
          <w:rFonts w:eastAsia="Arial" w:cs="Arial"/>
        </w:rPr>
        <w:t>Mapping rules</w:t>
      </w:r>
    </w:p>
    <w:p w14:paraId="335DD9AB" w14:textId="77777777" w:rsidR="00DC1902" w:rsidRDefault="00DC1902" w:rsidP="00DC1902">
      <w:r>
        <w:t xml:space="preserve">Look at mapping file: </w:t>
      </w:r>
      <w:r w:rsidRPr="00D33E98">
        <w:t>Mapping_Nadia_SPA_V</w:t>
      </w:r>
      <w:r>
        <w:t>2.xlsx</w:t>
      </w:r>
    </w:p>
    <w:p w14:paraId="32744525" w14:textId="77777777" w:rsidR="00DC1902" w:rsidRPr="00DC1902" w:rsidRDefault="00DC1902" w:rsidP="00DC1902">
      <w:pPr>
        <w:pStyle w:val="Titre3"/>
        <w:spacing w:line="240" w:lineRule="auto"/>
        <w:rPr>
          <w:rFonts w:eastAsia="Arial" w:cs="Arial"/>
        </w:rPr>
      </w:pPr>
      <w:r w:rsidRPr="00DC1902">
        <w:rPr>
          <w:rFonts w:eastAsia="Arial" w:cs="Arial"/>
        </w:rPr>
        <w:t>Azure </w:t>
      </w:r>
    </w:p>
    <w:p w14:paraId="318D75FB" w14:textId="77777777" w:rsidR="00DC1902" w:rsidRPr="00DC1902" w:rsidRDefault="00DC1902" w:rsidP="00DC1902">
      <w:pPr>
        <w:rPr>
          <w:b/>
          <w:bCs/>
          <w:u w:val="single"/>
        </w:rPr>
      </w:pPr>
      <w:r w:rsidRPr="00DC1902">
        <w:rPr>
          <w:b/>
          <w:bCs/>
          <w:u w:val="single"/>
        </w:rPr>
        <w:t>Resources </w:t>
      </w:r>
    </w:p>
    <w:p w14:paraId="1AF3FA59" w14:textId="77777777" w:rsidR="00DC1902" w:rsidRPr="00DA38EC" w:rsidRDefault="00DC1902" w:rsidP="00DC1902">
      <w:r w:rsidRPr="00DA38EC">
        <w:lastRenderedPageBreak/>
        <w:t>Here are the Azure resources included in this project, for DEV environment. It is equivalent for other environments (STG, PROD). </w:t>
      </w:r>
    </w:p>
    <w:p w14:paraId="1CD7EBD8" w14:textId="77777777" w:rsidR="00DC1902" w:rsidRDefault="00DC1902" w:rsidP="00DC1902">
      <w:r w:rsidRPr="00DA38EC">
        <w:t> </w:t>
      </w:r>
    </w:p>
    <w:p w14:paraId="227F8A33" w14:textId="77777777" w:rsidR="00DC1902" w:rsidRPr="00DA38EC" w:rsidRDefault="00DC1902" w:rsidP="00DC1902"/>
    <w:tbl>
      <w:tblPr>
        <w:tblW w:w="9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68"/>
        <w:gridCol w:w="2219"/>
        <w:gridCol w:w="2777"/>
        <w:gridCol w:w="1892"/>
      </w:tblGrid>
      <w:tr w:rsidR="00DC1902" w:rsidRPr="00DA38EC" w14:paraId="69635083"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shd w:val="clear" w:color="auto" w:fill="002060"/>
            <w:hideMark/>
          </w:tcPr>
          <w:p w14:paraId="11E57A02" w14:textId="77777777" w:rsidR="00DC1902" w:rsidRPr="00DA38EC" w:rsidRDefault="00DC1902" w:rsidP="001E7036">
            <w:r w:rsidRPr="00DA38EC">
              <w:t>Type </w:t>
            </w:r>
          </w:p>
        </w:tc>
        <w:tc>
          <w:tcPr>
            <w:tcW w:w="2219" w:type="dxa"/>
            <w:tcBorders>
              <w:top w:val="single" w:sz="6" w:space="0" w:color="020835"/>
              <w:left w:val="single" w:sz="6" w:space="0" w:color="020835"/>
              <w:bottom w:val="single" w:sz="6" w:space="0" w:color="020835"/>
              <w:right w:val="single" w:sz="6" w:space="0" w:color="020835"/>
            </w:tcBorders>
            <w:shd w:val="clear" w:color="auto" w:fill="002060"/>
            <w:hideMark/>
          </w:tcPr>
          <w:p w14:paraId="2B864A09" w14:textId="77777777" w:rsidR="00DC1902" w:rsidRPr="00DA38EC" w:rsidRDefault="00DC1902" w:rsidP="001E7036">
            <w:r w:rsidRPr="00DA38EC">
              <w:t>Name </w:t>
            </w:r>
          </w:p>
        </w:tc>
        <w:tc>
          <w:tcPr>
            <w:tcW w:w="2777" w:type="dxa"/>
            <w:tcBorders>
              <w:top w:val="single" w:sz="6" w:space="0" w:color="020835"/>
              <w:left w:val="single" w:sz="6" w:space="0" w:color="020835"/>
              <w:bottom w:val="single" w:sz="6" w:space="0" w:color="020835"/>
              <w:right w:val="single" w:sz="6" w:space="0" w:color="020835"/>
            </w:tcBorders>
            <w:shd w:val="clear" w:color="auto" w:fill="002060"/>
            <w:hideMark/>
          </w:tcPr>
          <w:p w14:paraId="59D314A8" w14:textId="77777777" w:rsidR="00DC1902" w:rsidRPr="00DA38EC" w:rsidRDefault="00DC1902" w:rsidP="001E7036">
            <w:r w:rsidRPr="00DA38EC">
              <w:t>Resource Group </w:t>
            </w:r>
          </w:p>
        </w:tc>
        <w:tc>
          <w:tcPr>
            <w:tcW w:w="1892" w:type="dxa"/>
            <w:tcBorders>
              <w:top w:val="single" w:sz="6" w:space="0" w:color="020835"/>
              <w:left w:val="single" w:sz="6" w:space="0" w:color="020835"/>
              <w:bottom w:val="single" w:sz="6" w:space="0" w:color="020835"/>
              <w:right w:val="single" w:sz="6" w:space="0" w:color="020835"/>
            </w:tcBorders>
            <w:shd w:val="clear" w:color="auto" w:fill="002060"/>
            <w:hideMark/>
          </w:tcPr>
          <w:p w14:paraId="11CC659F" w14:textId="77777777" w:rsidR="00DC1902" w:rsidRPr="00DA38EC" w:rsidRDefault="00DC1902" w:rsidP="001E7036">
            <w:r w:rsidRPr="00DA38EC">
              <w:t>Comment </w:t>
            </w:r>
          </w:p>
        </w:tc>
      </w:tr>
      <w:tr w:rsidR="00DC1902" w:rsidRPr="00DA38EC" w14:paraId="23667F2B"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2214A3EF" w14:textId="6B718298" w:rsidR="00DC1902" w:rsidRPr="00DA38EC" w:rsidRDefault="00DC1902" w:rsidP="001E7036">
            <w:r>
              <w:t>Azure Function</w:t>
            </w:r>
          </w:p>
        </w:tc>
        <w:tc>
          <w:tcPr>
            <w:tcW w:w="2219" w:type="dxa"/>
            <w:tcBorders>
              <w:top w:val="single" w:sz="6" w:space="0" w:color="020835"/>
              <w:left w:val="single" w:sz="6" w:space="0" w:color="020835"/>
              <w:bottom w:val="single" w:sz="6" w:space="0" w:color="020835"/>
              <w:right w:val="single" w:sz="6" w:space="0" w:color="020835"/>
            </w:tcBorders>
          </w:tcPr>
          <w:p w14:paraId="0CE1C259" w14:textId="77777777" w:rsidR="00DC1902" w:rsidRPr="00DA38EC" w:rsidRDefault="00DC1902" w:rsidP="001E7036">
            <w:r>
              <w:t>SBWE1-ISP-DV-FAP-65</w:t>
            </w:r>
          </w:p>
        </w:tc>
        <w:tc>
          <w:tcPr>
            <w:tcW w:w="2777" w:type="dxa"/>
            <w:tcBorders>
              <w:top w:val="single" w:sz="6" w:space="0" w:color="020835"/>
              <w:left w:val="single" w:sz="6" w:space="0" w:color="020835"/>
              <w:bottom w:val="single" w:sz="6" w:space="0" w:color="020835"/>
              <w:right w:val="single" w:sz="6" w:space="0" w:color="020835"/>
            </w:tcBorders>
          </w:tcPr>
          <w:p w14:paraId="4BE97E7D" w14:textId="77777777" w:rsidR="00DC1902" w:rsidRPr="00DA38EC" w:rsidRDefault="00DC1902" w:rsidP="001E7036">
            <w:r w:rsidRPr="007652CD">
              <w:t>IntegrationServices-VEN-RG</w:t>
            </w:r>
          </w:p>
        </w:tc>
        <w:tc>
          <w:tcPr>
            <w:tcW w:w="1892" w:type="dxa"/>
            <w:tcBorders>
              <w:top w:val="single" w:sz="6" w:space="0" w:color="020835"/>
              <w:left w:val="single" w:sz="6" w:space="0" w:color="020835"/>
              <w:bottom w:val="single" w:sz="6" w:space="0" w:color="020835"/>
              <w:right w:val="single" w:sz="6" w:space="0" w:color="020835"/>
            </w:tcBorders>
          </w:tcPr>
          <w:p w14:paraId="57A6570D" w14:textId="77777777" w:rsidR="00DC1902" w:rsidRPr="00DA38EC" w:rsidRDefault="00DC1902" w:rsidP="001E7036">
            <w:r w:rsidRPr="06E4DCF6">
              <w:t>Azure function t</w:t>
            </w:r>
            <w:r>
              <w:t>o receive Nadia PO Supplier Data</w:t>
            </w:r>
          </w:p>
        </w:tc>
      </w:tr>
      <w:tr w:rsidR="00DC1902" w:rsidRPr="00DA38EC" w14:paraId="60EBF459"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2E294840" w14:textId="77777777" w:rsidR="00DC1902" w:rsidRDefault="00DC1902"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00C57880" w14:textId="77777777" w:rsidR="00DC1902" w:rsidRDefault="00DC1902" w:rsidP="001E7036">
            <w:r w:rsidRPr="0043773B">
              <w:t>SBWE1-ISP-</w:t>
            </w:r>
            <w:r>
              <w:t>DV</w:t>
            </w:r>
            <w:r w:rsidRPr="0043773B">
              <w:t>-FAP-5</w:t>
            </w:r>
            <w:r>
              <w:t>7</w:t>
            </w:r>
          </w:p>
        </w:tc>
        <w:tc>
          <w:tcPr>
            <w:tcW w:w="2777" w:type="dxa"/>
            <w:tcBorders>
              <w:top w:val="single" w:sz="6" w:space="0" w:color="020835"/>
              <w:left w:val="single" w:sz="6" w:space="0" w:color="020835"/>
              <w:bottom w:val="single" w:sz="6" w:space="0" w:color="020835"/>
              <w:right w:val="single" w:sz="6" w:space="0" w:color="020835"/>
            </w:tcBorders>
          </w:tcPr>
          <w:p w14:paraId="32AC7149" w14:textId="77777777" w:rsidR="00DC1902" w:rsidRPr="007652CD" w:rsidRDefault="00DC1902" w:rsidP="001E7036">
            <w:r w:rsidRPr="00BF3FCF">
              <w:t>IntegrationServicesSTG-SPL-RG</w:t>
            </w:r>
          </w:p>
        </w:tc>
        <w:tc>
          <w:tcPr>
            <w:tcW w:w="1892" w:type="dxa"/>
            <w:tcBorders>
              <w:top w:val="single" w:sz="6" w:space="0" w:color="020835"/>
              <w:left w:val="single" w:sz="6" w:space="0" w:color="020835"/>
              <w:bottom w:val="single" w:sz="6" w:space="0" w:color="020835"/>
              <w:right w:val="single" w:sz="6" w:space="0" w:color="020835"/>
            </w:tcBorders>
          </w:tcPr>
          <w:p w14:paraId="1C82CC7F" w14:textId="77777777" w:rsidR="00DC1902" w:rsidRPr="06E4DCF6" w:rsidRDefault="00DC1902" w:rsidP="001E7036">
            <w:r w:rsidRPr="00DA1F0C">
              <w:t xml:space="preserve">Send </w:t>
            </w:r>
            <w:r>
              <w:t>Supplier</w:t>
            </w:r>
            <w:r w:rsidRPr="00DA1F0C">
              <w:t xml:space="preserve"> </w:t>
            </w:r>
            <w:r>
              <w:t>d</w:t>
            </w:r>
            <w:r w:rsidRPr="00DA1F0C">
              <w:t>ata to DataVerse</w:t>
            </w:r>
          </w:p>
        </w:tc>
      </w:tr>
      <w:tr w:rsidR="00DC1902" w:rsidRPr="00DA38EC" w14:paraId="40E11621"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5709D21C" w14:textId="77777777" w:rsidR="00DC1902" w:rsidRDefault="00DC1902" w:rsidP="001E7036">
            <w:r>
              <w:t>Storage Account</w:t>
            </w:r>
          </w:p>
        </w:tc>
        <w:tc>
          <w:tcPr>
            <w:tcW w:w="2219" w:type="dxa"/>
            <w:tcBorders>
              <w:top w:val="single" w:sz="6" w:space="0" w:color="020835"/>
              <w:left w:val="single" w:sz="6" w:space="0" w:color="020835"/>
              <w:bottom w:val="single" w:sz="6" w:space="0" w:color="020835"/>
              <w:right w:val="single" w:sz="6" w:space="0" w:color="020835"/>
            </w:tcBorders>
          </w:tcPr>
          <w:p w14:paraId="2ECE612D" w14:textId="77777777" w:rsidR="00DC1902" w:rsidRPr="0043773B" w:rsidRDefault="00DC1902" w:rsidP="001E7036">
            <w:r w:rsidRPr="004B443E">
              <w:t>sbwe1ispdvnadia</w:t>
            </w:r>
          </w:p>
        </w:tc>
        <w:tc>
          <w:tcPr>
            <w:tcW w:w="2777" w:type="dxa"/>
            <w:tcBorders>
              <w:top w:val="single" w:sz="6" w:space="0" w:color="020835"/>
              <w:left w:val="single" w:sz="6" w:space="0" w:color="020835"/>
              <w:bottom w:val="single" w:sz="6" w:space="0" w:color="020835"/>
              <w:right w:val="single" w:sz="6" w:space="0" w:color="020835"/>
            </w:tcBorders>
          </w:tcPr>
          <w:p w14:paraId="3E72CF7E" w14:textId="77777777" w:rsidR="00DC1902" w:rsidRDefault="00DC1902" w:rsidP="001E7036">
            <w:r>
              <w:t>IntegrationServicesDEV- NDA -RG</w:t>
            </w:r>
          </w:p>
          <w:p w14:paraId="558EEDF0" w14:textId="77777777" w:rsidR="00DC1902" w:rsidRPr="00BF3FCF" w:rsidRDefault="00DC1902" w:rsidP="001E7036"/>
        </w:tc>
        <w:tc>
          <w:tcPr>
            <w:tcW w:w="1892" w:type="dxa"/>
            <w:tcBorders>
              <w:top w:val="single" w:sz="6" w:space="0" w:color="020835"/>
              <w:left w:val="single" w:sz="6" w:space="0" w:color="020835"/>
              <w:bottom w:val="single" w:sz="6" w:space="0" w:color="020835"/>
              <w:right w:val="single" w:sz="6" w:space="0" w:color="020835"/>
            </w:tcBorders>
          </w:tcPr>
          <w:p w14:paraId="674AEFDE" w14:textId="77777777" w:rsidR="00DC1902" w:rsidRPr="00DA1F0C" w:rsidRDefault="00DC1902" w:rsidP="001E7036">
            <w:r w:rsidRPr="009307E4">
              <w:t xml:space="preserve">To store function app runtime operations and data </w:t>
            </w:r>
          </w:p>
        </w:tc>
      </w:tr>
      <w:tr w:rsidR="00DC1902" w:rsidRPr="009307E4" w14:paraId="4A3F1EFA"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161ABAD8" w14:textId="77777777" w:rsidR="00DC1902" w:rsidRDefault="00DC1902" w:rsidP="001E7036">
            <w:r>
              <w:t>Storage Account</w:t>
            </w:r>
          </w:p>
        </w:tc>
        <w:tc>
          <w:tcPr>
            <w:tcW w:w="2219" w:type="dxa"/>
            <w:tcBorders>
              <w:top w:val="single" w:sz="6" w:space="0" w:color="020835"/>
              <w:left w:val="single" w:sz="6" w:space="0" w:color="020835"/>
              <w:bottom w:val="single" w:sz="6" w:space="0" w:color="020835"/>
              <w:right w:val="single" w:sz="6" w:space="0" w:color="020835"/>
            </w:tcBorders>
          </w:tcPr>
          <w:p w14:paraId="1A7EB58E" w14:textId="77777777" w:rsidR="00DC1902" w:rsidRDefault="00DC1902" w:rsidP="001E7036">
            <w:r w:rsidRPr="00D661EE">
              <w:t>sbwe1ispdvsuportal</w:t>
            </w:r>
          </w:p>
        </w:tc>
        <w:tc>
          <w:tcPr>
            <w:tcW w:w="2777" w:type="dxa"/>
            <w:tcBorders>
              <w:top w:val="single" w:sz="6" w:space="0" w:color="020835"/>
              <w:left w:val="single" w:sz="6" w:space="0" w:color="020835"/>
              <w:bottom w:val="single" w:sz="6" w:space="0" w:color="020835"/>
              <w:right w:val="single" w:sz="6" w:space="0" w:color="020835"/>
            </w:tcBorders>
          </w:tcPr>
          <w:p w14:paraId="0A07CE33" w14:textId="77777777" w:rsidR="00DC1902" w:rsidRDefault="00DC1902" w:rsidP="001E7036">
            <w:r w:rsidRPr="0041513D">
              <w:t>IntegrationServicesDEV-SPL-RG</w:t>
            </w:r>
          </w:p>
        </w:tc>
        <w:tc>
          <w:tcPr>
            <w:tcW w:w="1892" w:type="dxa"/>
            <w:tcBorders>
              <w:top w:val="single" w:sz="6" w:space="0" w:color="020835"/>
              <w:left w:val="single" w:sz="6" w:space="0" w:color="020835"/>
              <w:bottom w:val="single" w:sz="6" w:space="0" w:color="020835"/>
              <w:right w:val="single" w:sz="6" w:space="0" w:color="020835"/>
            </w:tcBorders>
          </w:tcPr>
          <w:p w14:paraId="687E242F" w14:textId="77777777" w:rsidR="00DC1902" w:rsidRPr="06E4DCF6" w:rsidRDefault="00DC1902" w:rsidP="001E7036">
            <w:r w:rsidRPr="009307E4">
              <w:t xml:space="preserve">To store function app runtime operations and data </w:t>
            </w:r>
          </w:p>
        </w:tc>
      </w:tr>
      <w:tr w:rsidR="00DC1902" w:rsidRPr="00187E70" w14:paraId="41C303CB"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729438FB" w14:textId="77777777" w:rsidR="00DC1902" w:rsidRPr="00DA38EC" w:rsidRDefault="00DC1902" w:rsidP="001E7036">
            <w:r>
              <w:t xml:space="preserve">KeyVault </w:t>
            </w:r>
          </w:p>
        </w:tc>
        <w:tc>
          <w:tcPr>
            <w:tcW w:w="2219" w:type="dxa"/>
            <w:tcBorders>
              <w:top w:val="single" w:sz="6" w:space="0" w:color="020835"/>
              <w:left w:val="single" w:sz="6" w:space="0" w:color="020835"/>
              <w:bottom w:val="single" w:sz="6" w:space="0" w:color="020835"/>
              <w:right w:val="single" w:sz="6" w:space="0" w:color="020835"/>
            </w:tcBorders>
          </w:tcPr>
          <w:p w14:paraId="3B5ADF0F" w14:textId="77777777" w:rsidR="00DC1902" w:rsidRDefault="00DC1902" w:rsidP="001E7036">
            <w:r>
              <w:t xml:space="preserve">SBWE1-ISP-DV-KVA-01 </w:t>
            </w:r>
          </w:p>
          <w:p w14:paraId="282C0F41" w14:textId="77777777" w:rsidR="00DC1902" w:rsidRPr="00187E70" w:rsidRDefault="00DC1902" w:rsidP="001E7036"/>
        </w:tc>
        <w:tc>
          <w:tcPr>
            <w:tcW w:w="2777" w:type="dxa"/>
            <w:tcBorders>
              <w:top w:val="single" w:sz="6" w:space="0" w:color="020835"/>
              <w:left w:val="single" w:sz="6" w:space="0" w:color="020835"/>
              <w:bottom w:val="single" w:sz="6" w:space="0" w:color="020835"/>
              <w:right w:val="single" w:sz="6" w:space="0" w:color="020835"/>
            </w:tcBorders>
          </w:tcPr>
          <w:p w14:paraId="3D51EB0F" w14:textId="77777777" w:rsidR="00DC1902" w:rsidRDefault="00DC1902" w:rsidP="001E7036">
            <w:r>
              <w:t xml:space="preserve">IntegrationServicesDEV-CMN-RG </w:t>
            </w:r>
          </w:p>
          <w:p w14:paraId="0AB36C01" w14:textId="77777777" w:rsidR="00DC1902" w:rsidRPr="00DA38EC" w:rsidRDefault="00DC1902" w:rsidP="001E7036"/>
        </w:tc>
        <w:tc>
          <w:tcPr>
            <w:tcW w:w="1892" w:type="dxa"/>
            <w:tcBorders>
              <w:top w:val="single" w:sz="6" w:space="0" w:color="020835"/>
              <w:left w:val="single" w:sz="6" w:space="0" w:color="020835"/>
              <w:bottom w:val="single" w:sz="6" w:space="0" w:color="020835"/>
              <w:right w:val="single" w:sz="6" w:space="0" w:color="020835"/>
            </w:tcBorders>
          </w:tcPr>
          <w:p w14:paraId="204315C4" w14:textId="77777777" w:rsidR="00DC1902" w:rsidRDefault="00DC1902" w:rsidP="001E7036">
            <w:r>
              <w:t>Contains sensitive keys</w:t>
            </w:r>
            <w:r>
              <w:rPr>
                <w:rFonts w:cs="Arial"/>
              </w:rPr>
              <w:t> </w:t>
            </w:r>
            <w:r>
              <w:t xml:space="preserve"> </w:t>
            </w:r>
          </w:p>
          <w:p w14:paraId="48A6CAE8" w14:textId="77777777" w:rsidR="00DC1902" w:rsidRPr="00DA38EC" w:rsidRDefault="00DC1902" w:rsidP="001E7036"/>
        </w:tc>
      </w:tr>
      <w:tr w:rsidR="00DC1902" w:rsidRPr="009307E4" w14:paraId="61A3A33F"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71755098" w14:textId="77777777" w:rsidR="00DC1902" w:rsidRPr="00DA38EC" w:rsidRDefault="00DC1902" w:rsidP="001E7036">
            <w:r>
              <w:t>Service Bus</w:t>
            </w:r>
          </w:p>
        </w:tc>
        <w:tc>
          <w:tcPr>
            <w:tcW w:w="2219" w:type="dxa"/>
            <w:tcBorders>
              <w:top w:val="single" w:sz="6" w:space="0" w:color="020835"/>
              <w:left w:val="single" w:sz="6" w:space="0" w:color="020835"/>
              <w:bottom w:val="single" w:sz="6" w:space="0" w:color="020835"/>
              <w:right w:val="single" w:sz="6" w:space="0" w:color="020835"/>
            </w:tcBorders>
          </w:tcPr>
          <w:p w14:paraId="3CA1CCDB" w14:textId="77777777" w:rsidR="00DC1902" w:rsidRDefault="00DC1902" w:rsidP="001E7036">
            <w:r>
              <w:t xml:space="preserve">SBWE1-ISP-DV-SBN-02 </w:t>
            </w:r>
          </w:p>
          <w:p w14:paraId="263CCE4B" w14:textId="77777777" w:rsidR="00DC1902" w:rsidRPr="00DA38EC" w:rsidRDefault="00DC1902" w:rsidP="001E7036"/>
        </w:tc>
        <w:tc>
          <w:tcPr>
            <w:tcW w:w="2777" w:type="dxa"/>
            <w:tcBorders>
              <w:top w:val="single" w:sz="6" w:space="0" w:color="020835"/>
              <w:left w:val="single" w:sz="6" w:space="0" w:color="020835"/>
              <w:bottom w:val="single" w:sz="6" w:space="0" w:color="020835"/>
              <w:right w:val="single" w:sz="6" w:space="0" w:color="020835"/>
            </w:tcBorders>
          </w:tcPr>
          <w:p w14:paraId="05C2D9D5" w14:textId="77777777" w:rsidR="00DC1902" w:rsidRPr="00DA38EC" w:rsidRDefault="00DC1902" w:rsidP="001E7036">
            <w:r>
              <w:t xml:space="preserve">IntegrationServicesDEV-CMN-RG </w:t>
            </w:r>
          </w:p>
        </w:tc>
        <w:tc>
          <w:tcPr>
            <w:tcW w:w="1892" w:type="dxa"/>
            <w:tcBorders>
              <w:top w:val="single" w:sz="6" w:space="0" w:color="020835"/>
              <w:left w:val="single" w:sz="6" w:space="0" w:color="020835"/>
              <w:bottom w:val="single" w:sz="6" w:space="0" w:color="020835"/>
              <w:right w:val="single" w:sz="6" w:space="0" w:color="020835"/>
            </w:tcBorders>
          </w:tcPr>
          <w:p w14:paraId="1F2B77E7" w14:textId="77777777" w:rsidR="00DC1902" w:rsidRPr="009307E4" w:rsidRDefault="00DC1902" w:rsidP="001E7036">
            <w:r w:rsidRPr="0062381A">
              <w:t xml:space="preserve">To </w:t>
            </w:r>
            <w:r>
              <w:t>send messages for</w:t>
            </w:r>
            <w:r w:rsidRPr="0062381A">
              <w:t xml:space="preserve"> flow in ESB Dashboard and logs.</w:t>
            </w:r>
          </w:p>
        </w:tc>
      </w:tr>
      <w:tr w:rsidR="00DC1902" w:rsidRPr="009307E4" w14:paraId="305AD0F9"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5DBA88EB" w14:textId="77777777" w:rsidR="00DC1902" w:rsidRDefault="00DC1902"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582381D3" w14:textId="77777777" w:rsidR="00DC1902" w:rsidRDefault="00DC1902" w:rsidP="001E7036">
            <w:r>
              <w:t>SBWE1-ISP-DV-FAP-72</w:t>
            </w:r>
          </w:p>
        </w:tc>
        <w:tc>
          <w:tcPr>
            <w:tcW w:w="2777" w:type="dxa"/>
            <w:tcBorders>
              <w:top w:val="single" w:sz="6" w:space="0" w:color="020835"/>
              <w:left w:val="single" w:sz="6" w:space="0" w:color="020835"/>
              <w:bottom w:val="single" w:sz="6" w:space="0" w:color="020835"/>
              <w:right w:val="single" w:sz="6" w:space="0" w:color="020835"/>
            </w:tcBorders>
          </w:tcPr>
          <w:p w14:paraId="65386F6A" w14:textId="77777777" w:rsidR="00DC1902" w:rsidRDefault="00DC1902" w:rsidP="001E7036">
            <w:r w:rsidRPr="007652CD">
              <w:t>IntegrationServices-</w:t>
            </w:r>
            <w:r>
              <w:t>MON</w:t>
            </w:r>
            <w:r w:rsidRPr="007652CD">
              <w:t>-RG</w:t>
            </w:r>
          </w:p>
        </w:tc>
        <w:tc>
          <w:tcPr>
            <w:tcW w:w="1892" w:type="dxa"/>
            <w:tcBorders>
              <w:top w:val="single" w:sz="6" w:space="0" w:color="020835"/>
              <w:left w:val="single" w:sz="6" w:space="0" w:color="020835"/>
              <w:bottom w:val="single" w:sz="6" w:space="0" w:color="020835"/>
              <w:right w:val="single" w:sz="6" w:space="0" w:color="020835"/>
            </w:tcBorders>
          </w:tcPr>
          <w:p w14:paraId="411727B3" w14:textId="77777777" w:rsidR="00DC1902" w:rsidRPr="0062381A" w:rsidRDefault="00DC1902" w:rsidP="001E7036">
            <w:r>
              <w:t>To send ESB Dashboard Request to Elastic Search API</w:t>
            </w:r>
          </w:p>
        </w:tc>
      </w:tr>
    </w:tbl>
    <w:p w14:paraId="65261048" w14:textId="44E282FB" w:rsidR="00DC1902" w:rsidRPr="00DA38EC" w:rsidRDefault="00DC1902" w:rsidP="00DC1902">
      <w:r w:rsidRPr="00DA38EC">
        <w:t> </w:t>
      </w:r>
    </w:p>
    <w:p w14:paraId="004B76FF" w14:textId="77777777" w:rsidR="00DC1902" w:rsidRPr="00DC1902" w:rsidRDefault="00DC1902" w:rsidP="00DC1902">
      <w:pPr>
        <w:rPr>
          <w:b/>
          <w:bCs/>
          <w:u w:val="single"/>
        </w:rPr>
      </w:pPr>
      <w:r w:rsidRPr="00DC1902">
        <w:rPr>
          <w:b/>
          <w:bCs/>
          <w:u w:val="single"/>
        </w:rPr>
        <w:t>Tags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245"/>
      </w:tblGrid>
      <w:tr w:rsidR="00DC1902" w:rsidRPr="00DA38EC" w14:paraId="5D5F4E13"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6A20CA22" w14:textId="77777777" w:rsidR="00DC1902" w:rsidRPr="00DA38EC" w:rsidRDefault="00DC1902" w:rsidP="001E7036">
            <w:r w:rsidRPr="00DA38EC">
              <w:t>Name </w:t>
            </w:r>
          </w:p>
        </w:tc>
        <w:tc>
          <w:tcPr>
            <w:tcW w:w="4245" w:type="dxa"/>
            <w:tcBorders>
              <w:top w:val="single" w:sz="6" w:space="0" w:color="auto"/>
              <w:left w:val="single" w:sz="6" w:space="0" w:color="auto"/>
              <w:bottom w:val="single" w:sz="6" w:space="0" w:color="auto"/>
              <w:right w:val="single" w:sz="6" w:space="0" w:color="auto"/>
            </w:tcBorders>
            <w:shd w:val="clear" w:color="auto" w:fill="002060"/>
            <w:hideMark/>
          </w:tcPr>
          <w:p w14:paraId="06F76EB8" w14:textId="77777777" w:rsidR="00DC1902" w:rsidRPr="00DA38EC" w:rsidRDefault="00DC1902" w:rsidP="001E7036">
            <w:r w:rsidRPr="00DA38EC">
              <w:t>Value </w:t>
            </w:r>
          </w:p>
        </w:tc>
      </w:tr>
      <w:tr w:rsidR="00DC1902" w:rsidRPr="00DA38EC" w14:paraId="2D65B942"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2C4328D0" w14:textId="77777777" w:rsidR="00DC1902" w:rsidRPr="00DA38EC" w:rsidRDefault="00DC1902" w:rsidP="001E7036">
            <w:r w:rsidRPr="00DA38EC">
              <w:t>Env </w:t>
            </w:r>
          </w:p>
        </w:tc>
        <w:tc>
          <w:tcPr>
            <w:tcW w:w="4245" w:type="dxa"/>
            <w:tcBorders>
              <w:top w:val="single" w:sz="6" w:space="0" w:color="auto"/>
              <w:left w:val="single" w:sz="6" w:space="0" w:color="auto"/>
              <w:bottom w:val="single" w:sz="6" w:space="0" w:color="auto"/>
              <w:right w:val="single" w:sz="6" w:space="0" w:color="auto"/>
            </w:tcBorders>
            <w:hideMark/>
          </w:tcPr>
          <w:p w14:paraId="27817B58" w14:textId="77777777" w:rsidR="00DC1902" w:rsidRPr="00DA38EC" w:rsidRDefault="00DC1902" w:rsidP="001E7036">
            <w:r w:rsidRPr="00DA38EC">
              <w:t>DEV/STG/PRD </w:t>
            </w:r>
          </w:p>
        </w:tc>
      </w:tr>
      <w:tr w:rsidR="00DC1902" w:rsidRPr="009307E4" w14:paraId="4BF270DC"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3280EE19" w14:textId="77777777" w:rsidR="00DC1902" w:rsidRPr="00DA38EC" w:rsidRDefault="00DC1902" w:rsidP="001E7036">
            <w:r w:rsidRPr="00DA38EC">
              <w:t>Flow </w:t>
            </w:r>
          </w:p>
        </w:tc>
        <w:tc>
          <w:tcPr>
            <w:tcW w:w="4245" w:type="dxa"/>
            <w:tcBorders>
              <w:top w:val="single" w:sz="6" w:space="0" w:color="auto"/>
              <w:left w:val="single" w:sz="6" w:space="0" w:color="auto"/>
              <w:bottom w:val="single" w:sz="6" w:space="0" w:color="auto"/>
              <w:right w:val="single" w:sz="6" w:space="0" w:color="auto"/>
            </w:tcBorders>
          </w:tcPr>
          <w:p w14:paraId="173AF5BF" w14:textId="53B7B249" w:rsidR="00DC1902" w:rsidRPr="00BA7070" w:rsidRDefault="00DC1902" w:rsidP="00ED45C5">
            <w:pPr>
              <w:rPr>
                <w:i/>
                <w:iCs/>
                <w:sz w:val="24"/>
              </w:rPr>
            </w:pPr>
            <w:r w:rsidRPr="00BA7070">
              <w:rPr>
                <w:sz w:val="24"/>
              </w:rPr>
              <w:t xml:space="preserve"> </w:t>
            </w:r>
            <w:r w:rsidR="00ED45C5" w:rsidRPr="00ED45C5">
              <w:t>Purchase Order to Supplier Portal</w:t>
            </w:r>
          </w:p>
        </w:tc>
      </w:tr>
      <w:tr w:rsidR="00DC1902" w:rsidRPr="009307E4" w14:paraId="1AF1C564"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2EE084E9" w14:textId="77777777" w:rsidR="00DC1902" w:rsidRPr="00DA38EC" w:rsidRDefault="00DC1902" w:rsidP="001E7036">
            <w:r w:rsidRPr="00DA38EC">
              <w:t>Desc </w:t>
            </w:r>
          </w:p>
        </w:tc>
        <w:tc>
          <w:tcPr>
            <w:tcW w:w="4245" w:type="dxa"/>
            <w:tcBorders>
              <w:top w:val="single" w:sz="6" w:space="0" w:color="auto"/>
              <w:left w:val="single" w:sz="6" w:space="0" w:color="auto"/>
              <w:bottom w:val="single" w:sz="6" w:space="0" w:color="auto"/>
              <w:right w:val="single" w:sz="6" w:space="0" w:color="auto"/>
            </w:tcBorders>
          </w:tcPr>
          <w:p w14:paraId="7657A214" w14:textId="0A16CF1E" w:rsidR="00DC1902" w:rsidRPr="008435C9" w:rsidRDefault="00ED45C5" w:rsidP="00ED45C5">
            <w:r w:rsidRPr="00ED45C5">
              <w:t>Purchase Order to Supplier Portal</w:t>
            </w:r>
          </w:p>
        </w:tc>
      </w:tr>
    </w:tbl>
    <w:p w14:paraId="3A03215F" w14:textId="77777777" w:rsidR="00B40520" w:rsidRDefault="00B40520" w:rsidP="00DC1902"/>
    <w:p w14:paraId="3219E944" w14:textId="7C35E0EF" w:rsidR="00DC1902" w:rsidRPr="00B40520" w:rsidRDefault="00B40520" w:rsidP="00B40520">
      <w:pPr>
        <w:pStyle w:val="Titre3"/>
        <w:spacing w:line="240" w:lineRule="auto"/>
        <w:rPr>
          <w:rFonts w:eastAsia="Arial" w:cs="Arial"/>
        </w:rPr>
      </w:pPr>
      <w:r w:rsidRPr="00B40520">
        <w:rPr>
          <w:rFonts w:eastAsia="Arial" w:cs="Arial"/>
        </w:rPr>
        <w:t>Store procedure (SQL)</w:t>
      </w:r>
      <w:r w:rsidR="00DC1902" w:rsidRPr="00B40520">
        <w:rPr>
          <w:rFonts w:eastAsia="Arial" w:cs="Arial"/>
        </w:rPr>
        <w:t> </w:t>
      </w:r>
    </w:p>
    <w:p w14:paraId="7BC9AEEC" w14:textId="7FDE67F2" w:rsidR="00B40520" w:rsidRDefault="00B40520" w:rsidP="00DC1902">
      <w:r w:rsidRPr="00B40520">
        <w:rPr>
          <w:highlight w:val="yellow"/>
        </w:rPr>
        <w:t>Please see the file attached named</w:t>
      </w:r>
    </w:p>
    <w:p w14:paraId="3D9ED94D" w14:textId="77777777" w:rsidR="00B40520" w:rsidRPr="00DA38EC" w:rsidRDefault="00B40520" w:rsidP="00DC1902"/>
    <w:p w14:paraId="2716AE7F" w14:textId="77777777" w:rsidR="00DC1902" w:rsidRDefault="00DC1902" w:rsidP="00DC1902">
      <w:pPr>
        <w:pStyle w:val="Titre3"/>
        <w:spacing w:line="240" w:lineRule="auto"/>
        <w:rPr>
          <w:rFonts w:eastAsia="Arial" w:cs="Arial"/>
        </w:rPr>
      </w:pPr>
      <w:r w:rsidRPr="2A97CA46">
        <w:rPr>
          <w:rFonts w:eastAsia="Arial" w:cs="Arial"/>
        </w:rPr>
        <w:t>Connectivities and security</w:t>
      </w:r>
    </w:p>
    <w:p w14:paraId="2C30FAFB" w14:textId="77777777" w:rsidR="00DC1902" w:rsidRPr="00CA74AF" w:rsidRDefault="00DC1902" w:rsidP="00DC1902"/>
    <w:p w14:paraId="6E19358A" w14:textId="77777777" w:rsidR="00DC1902" w:rsidRPr="00090416" w:rsidRDefault="00DC1902" w:rsidP="00DC1902">
      <w:pPr>
        <w:rPr>
          <w:rFonts w:ascii="Aptos" w:eastAsia="Aptos" w:hAnsi="Aptos" w:cs="Aptos"/>
          <w:b/>
          <w:bCs/>
          <w:color w:val="000000" w:themeColor="text1"/>
          <w:u w:val="single"/>
        </w:rPr>
      </w:pPr>
      <w:r>
        <w:rPr>
          <w:rFonts w:ascii="Aptos" w:eastAsia="Aptos" w:hAnsi="Aptos" w:cs="Aptos"/>
          <w:b/>
          <w:bCs/>
          <w:color w:val="000000" w:themeColor="text1"/>
          <w:u w:val="single"/>
        </w:rPr>
        <w:t xml:space="preserve">NADIA </w:t>
      </w:r>
      <w:r w:rsidRPr="00090416">
        <w:rPr>
          <w:rFonts w:ascii="Aptos" w:eastAsia="Aptos" w:hAnsi="Aptos" w:cs="Aptos"/>
          <w:b/>
          <w:bCs/>
          <w:color w:val="000000" w:themeColor="text1"/>
          <w:u w:val="single"/>
        </w:rPr>
        <w:t xml:space="preserve"> </w:t>
      </w:r>
      <w:r>
        <w:rPr>
          <w:rFonts w:ascii="Aptos" w:eastAsia="Aptos" w:hAnsi="Aptos" w:cs="Aptos"/>
          <w:b/>
          <w:bCs/>
          <w:color w:val="000000" w:themeColor="text1"/>
          <w:u w:val="single"/>
        </w:rPr>
        <w:t xml:space="preserve">SQL </w:t>
      </w:r>
      <w:r w:rsidRPr="00090416">
        <w:rPr>
          <w:rFonts w:ascii="Aptos" w:eastAsia="Aptos" w:hAnsi="Aptos" w:cs="Aptos"/>
          <w:b/>
          <w:bCs/>
          <w:color w:val="000000" w:themeColor="text1"/>
          <w:u w:val="single"/>
        </w:rPr>
        <w:t xml:space="preserve">: </w:t>
      </w:r>
    </w:p>
    <w:p w14:paraId="5827DE7A"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SQL Server:</w:t>
      </w:r>
    </w:p>
    <w:p w14:paraId="0C8EC52A" w14:textId="77777777" w:rsidR="00DC1902" w:rsidRDefault="00DC1902" w:rsidP="008D3003">
      <w:pPr>
        <w:pStyle w:val="Paragraphedeliste"/>
        <w:numPr>
          <w:ilvl w:val="0"/>
          <w:numId w:val="8"/>
        </w:numPr>
        <w:spacing w:before="0" w:after="160" w:line="278" w:lineRule="auto"/>
        <w:jc w:val="left"/>
        <w:rPr>
          <w:rFonts w:ascii="Aptos" w:eastAsia="Aptos" w:hAnsi="Aptos" w:cs="Aptos"/>
          <w:color w:val="000000" w:themeColor="text1"/>
        </w:rPr>
      </w:pPr>
      <w:r w:rsidRPr="00E86F01">
        <w:rPr>
          <w:rFonts w:ascii="Aptos" w:eastAsia="Aptos" w:hAnsi="Aptos" w:cs="Aptos"/>
          <w:color w:val="000000" w:themeColor="text1"/>
        </w:rPr>
        <w:t>nadia-db-stg.corpnet.singlebuoy.com</w:t>
      </w:r>
      <w:r>
        <w:rPr>
          <w:rFonts w:ascii="Aptos" w:eastAsia="Aptos" w:hAnsi="Aptos" w:cs="Aptos"/>
          <w:color w:val="000000" w:themeColor="text1"/>
        </w:rPr>
        <w:t xml:space="preserve"> (DEV/ STG)</w:t>
      </w:r>
    </w:p>
    <w:p w14:paraId="5C2EA3BD" w14:textId="77777777" w:rsidR="00DC1902" w:rsidRPr="0005315A" w:rsidRDefault="00DC1902" w:rsidP="008D3003">
      <w:pPr>
        <w:pStyle w:val="Paragraphedeliste"/>
        <w:numPr>
          <w:ilvl w:val="0"/>
          <w:numId w:val="8"/>
        </w:numPr>
        <w:spacing w:before="0" w:after="160" w:line="278" w:lineRule="auto"/>
        <w:jc w:val="left"/>
        <w:rPr>
          <w:rFonts w:ascii="Aptos" w:eastAsia="Aptos" w:hAnsi="Aptos" w:cs="Aptos"/>
          <w:color w:val="000000" w:themeColor="text1"/>
        </w:rPr>
      </w:pPr>
      <w:r w:rsidRPr="00E86F01">
        <w:rPr>
          <w:rFonts w:ascii="Aptos" w:eastAsia="Aptos" w:hAnsi="Aptos" w:cs="Aptos"/>
          <w:color w:val="000000" w:themeColor="text1"/>
        </w:rPr>
        <w:t>nadia-db-</w:t>
      </w:r>
      <w:r>
        <w:rPr>
          <w:rFonts w:ascii="Aptos" w:eastAsia="Aptos" w:hAnsi="Aptos" w:cs="Aptos"/>
          <w:color w:val="000000" w:themeColor="text1"/>
        </w:rPr>
        <w:t>prd</w:t>
      </w:r>
      <w:r w:rsidRPr="00E86F01">
        <w:rPr>
          <w:rFonts w:ascii="Aptos" w:eastAsia="Aptos" w:hAnsi="Aptos" w:cs="Aptos"/>
          <w:color w:val="000000" w:themeColor="text1"/>
        </w:rPr>
        <w:t>.corpnet.singlebuoy.com</w:t>
      </w:r>
      <w:r>
        <w:rPr>
          <w:rFonts w:ascii="Aptos" w:eastAsia="Aptos" w:hAnsi="Aptos" w:cs="Aptos"/>
          <w:color w:val="000000" w:themeColor="text1"/>
        </w:rPr>
        <w:t xml:space="preserve"> (PRD)</w:t>
      </w:r>
    </w:p>
    <w:p w14:paraId="044C6E71"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Database: </w:t>
      </w:r>
    </w:p>
    <w:p w14:paraId="0335A44B" w14:textId="77777777" w:rsidR="00DC1902" w:rsidRDefault="00DC1902" w:rsidP="008D3003">
      <w:pPr>
        <w:pStyle w:val="Paragraphedeliste"/>
        <w:numPr>
          <w:ilvl w:val="0"/>
          <w:numId w:val="8"/>
        </w:numPr>
        <w:spacing w:before="0" w:after="160" w:line="278" w:lineRule="auto"/>
        <w:jc w:val="left"/>
        <w:rPr>
          <w:rFonts w:ascii="Aptos" w:eastAsia="Aptos" w:hAnsi="Aptos" w:cs="Aptos"/>
          <w:color w:val="000000" w:themeColor="text1"/>
        </w:rPr>
      </w:pPr>
      <w:r>
        <w:rPr>
          <w:rFonts w:ascii="Aptos" w:eastAsia="Aptos" w:hAnsi="Aptos" w:cs="Aptos"/>
          <w:color w:val="000000" w:themeColor="text1"/>
        </w:rPr>
        <w:t>NADIA</w:t>
      </w:r>
    </w:p>
    <w:p w14:paraId="3BEC9069"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SQL Account: </w:t>
      </w:r>
    </w:p>
    <w:p w14:paraId="7D6CEAB4" w14:textId="77777777" w:rsidR="00DC1902" w:rsidRDefault="00DC1902" w:rsidP="008D3003">
      <w:pPr>
        <w:pStyle w:val="Paragraphedeliste"/>
        <w:numPr>
          <w:ilvl w:val="0"/>
          <w:numId w:val="8"/>
        </w:numPr>
        <w:spacing w:before="0" w:after="160" w:line="278" w:lineRule="auto"/>
        <w:jc w:val="left"/>
        <w:rPr>
          <w:rFonts w:ascii="Aptos" w:eastAsia="Aptos" w:hAnsi="Aptos" w:cs="Aptos"/>
          <w:color w:val="000000" w:themeColor="text1"/>
        </w:rPr>
      </w:pPr>
      <w:r w:rsidRPr="00E86F01">
        <w:rPr>
          <w:rFonts w:ascii="Aptos" w:eastAsia="Aptos" w:hAnsi="Aptos" w:cs="Aptos"/>
          <w:color w:val="000000" w:themeColor="text1"/>
        </w:rPr>
        <w:t>SQL_NADIA_IFS_AZURE_STG</w:t>
      </w:r>
      <w:r>
        <w:rPr>
          <w:rFonts w:ascii="Aptos" w:eastAsia="Aptos" w:hAnsi="Aptos" w:cs="Aptos"/>
          <w:color w:val="000000" w:themeColor="text1"/>
        </w:rPr>
        <w:t xml:space="preserve"> (DEV / STG)</w:t>
      </w:r>
    </w:p>
    <w:p w14:paraId="5674F513" w14:textId="77777777" w:rsidR="00DC1902" w:rsidRDefault="00DC1902" w:rsidP="008D3003">
      <w:pPr>
        <w:pStyle w:val="Paragraphedeliste"/>
        <w:numPr>
          <w:ilvl w:val="0"/>
          <w:numId w:val="8"/>
        </w:numPr>
        <w:spacing w:before="0" w:after="160" w:line="278" w:lineRule="auto"/>
        <w:jc w:val="left"/>
        <w:rPr>
          <w:rFonts w:ascii="Aptos" w:eastAsia="Aptos" w:hAnsi="Aptos" w:cs="Aptos"/>
          <w:color w:val="000000" w:themeColor="text1"/>
        </w:rPr>
      </w:pPr>
      <w:r w:rsidRPr="00E86F01">
        <w:rPr>
          <w:rFonts w:ascii="Aptos" w:eastAsia="Aptos" w:hAnsi="Aptos" w:cs="Aptos"/>
          <w:color w:val="000000" w:themeColor="text1"/>
        </w:rPr>
        <w:t>SQL_NADIA_IFS_AZURE</w:t>
      </w:r>
      <w:r>
        <w:rPr>
          <w:rFonts w:ascii="Aptos" w:eastAsia="Aptos" w:hAnsi="Aptos" w:cs="Aptos"/>
          <w:color w:val="000000" w:themeColor="text1"/>
        </w:rPr>
        <w:t xml:space="preserve"> (PRD)</w:t>
      </w:r>
    </w:p>
    <w:p w14:paraId="5FEAB324" w14:textId="77777777" w:rsidR="00DC1902" w:rsidRPr="00D11889" w:rsidRDefault="00DC1902" w:rsidP="00DC1902">
      <w:pPr>
        <w:rPr>
          <w:rFonts w:ascii="Aptos" w:eastAsia="Aptos" w:hAnsi="Aptos" w:cs="Aptos"/>
          <w:color w:val="000000" w:themeColor="text1"/>
        </w:rPr>
      </w:pPr>
      <w:r>
        <w:rPr>
          <w:rFonts w:ascii="Aptos" w:eastAsia="Aptos" w:hAnsi="Aptos" w:cs="Aptos"/>
          <w:color w:val="000000" w:themeColor="text1"/>
        </w:rPr>
        <w:t>Stored procedure: NADIA_SPA_SUPHEADERMETADATA_AZURE</w:t>
      </w:r>
    </w:p>
    <w:p w14:paraId="49E752BB" w14:textId="77777777" w:rsidR="00DC1902" w:rsidRPr="00090416" w:rsidRDefault="00DC1902" w:rsidP="00DC1902">
      <w:pPr>
        <w:rPr>
          <w:rFonts w:ascii="Aptos" w:eastAsia="Aptos" w:hAnsi="Aptos" w:cs="Aptos"/>
          <w:b/>
          <w:bCs/>
          <w:color w:val="000000" w:themeColor="text1"/>
          <w:u w:val="single"/>
        </w:rPr>
      </w:pPr>
      <w:r>
        <w:rPr>
          <w:rFonts w:ascii="Aptos" w:eastAsia="Aptos" w:hAnsi="Aptos" w:cs="Aptos"/>
          <w:b/>
          <w:bCs/>
          <w:color w:val="000000" w:themeColor="text1"/>
          <w:u w:val="single"/>
        </w:rPr>
        <w:t>Dataverse</w:t>
      </w:r>
      <w:r w:rsidRPr="00090416">
        <w:rPr>
          <w:rFonts w:ascii="Aptos" w:eastAsia="Aptos" w:hAnsi="Aptos" w:cs="Aptos"/>
          <w:b/>
          <w:bCs/>
          <w:color w:val="000000" w:themeColor="text1"/>
          <w:u w:val="single"/>
        </w:rPr>
        <w:t xml:space="preserve"> API: </w:t>
      </w:r>
    </w:p>
    <w:p w14:paraId="4A5DA3EE"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URL: </w:t>
      </w:r>
    </w:p>
    <w:p w14:paraId="0566ACB1"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Dev: </w:t>
      </w:r>
      <w:r w:rsidRPr="00290831">
        <w:rPr>
          <w:rFonts w:ascii="Aptos" w:eastAsia="Aptos" w:hAnsi="Aptos" w:cs="Aptos"/>
          <w:color w:val="000000" w:themeColor="text1"/>
        </w:rPr>
        <w:t>https://sbmsupplierportaltest.crm4.dynamics.com/</w:t>
      </w:r>
    </w:p>
    <w:p w14:paraId="4EFBC3DD" w14:textId="5C048129"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 Uat: </w:t>
      </w:r>
      <w:r w:rsidRPr="008044AF">
        <w:rPr>
          <w:rFonts w:ascii="Aptos" w:eastAsia="Aptos" w:hAnsi="Aptos" w:cs="Aptos"/>
        </w:rPr>
        <w:t>https://sbmsupplierportaluat.crm4.dynamics.com/</w:t>
      </w:r>
    </w:p>
    <w:p w14:paraId="2B95CCA7"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Client Id: </w:t>
      </w:r>
      <w:r w:rsidRPr="003860F1">
        <w:rPr>
          <w:rFonts w:ascii="Aptos" w:eastAsia="Aptos" w:hAnsi="Aptos" w:cs="Aptos"/>
          <w:color w:val="000000" w:themeColor="text1"/>
        </w:rPr>
        <w:t>dataverseClientId</w:t>
      </w:r>
      <w:r>
        <w:rPr>
          <w:rFonts w:ascii="Aptos" w:eastAsia="Aptos" w:hAnsi="Aptos" w:cs="Aptos"/>
          <w:color w:val="000000" w:themeColor="text1"/>
        </w:rPr>
        <w:t xml:space="preserve"> in release pipeline</w:t>
      </w:r>
      <w:r>
        <w:rPr>
          <w:rFonts w:ascii="Aptos" w:eastAsia="Aptos" w:hAnsi="Aptos" w:cs="Aptos"/>
          <w:color w:val="000000" w:themeColor="text1"/>
        </w:rPr>
        <w:br/>
        <w:t xml:space="preserve">Client Secret: </w:t>
      </w:r>
      <w:r w:rsidRPr="003860F1">
        <w:rPr>
          <w:rFonts w:ascii="Aptos" w:eastAsia="Aptos" w:hAnsi="Aptos" w:cs="Aptos"/>
          <w:color w:val="000000" w:themeColor="text1"/>
        </w:rPr>
        <w:t>SUPPLIER-PORTAL-DATAVERSE-CLIENT-SECRET</w:t>
      </w:r>
      <w:r>
        <w:rPr>
          <w:rFonts w:ascii="Aptos" w:eastAsia="Aptos" w:hAnsi="Aptos" w:cs="Aptos"/>
          <w:color w:val="000000" w:themeColor="text1"/>
        </w:rPr>
        <w:t xml:space="preserve"> in Keyvault</w:t>
      </w:r>
    </w:p>
    <w:p w14:paraId="2CD8F491" w14:textId="77777777" w:rsidR="00DC1902" w:rsidRDefault="00DC1902" w:rsidP="00DC1902">
      <w:pPr>
        <w:rPr>
          <w:rFonts w:ascii="Aptos" w:eastAsia="Aptos" w:hAnsi="Aptos" w:cs="Aptos"/>
          <w:color w:val="000000" w:themeColor="text1"/>
        </w:rPr>
      </w:pPr>
    </w:p>
    <w:p w14:paraId="1A2B269C" w14:textId="77777777" w:rsidR="00DC1902" w:rsidRPr="00DC1902" w:rsidRDefault="00DC1902" w:rsidP="00DC1902">
      <w:pPr>
        <w:pStyle w:val="Titre3"/>
        <w:spacing w:line="240" w:lineRule="auto"/>
        <w:rPr>
          <w:rFonts w:eastAsia="Arial" w:cs="Arial"/>
        </w:rPr>
      </w:pPr>
      <w:r w:rsidRPr="00DC1902">
        <w:rPr>
          <w:rFonts w:eastAsia="Arial" w:cs="Arial"/>
        </w:rPr>
        <w:t>Azure Devops </w:t>
      </w:r>
    </w:p>
    <w:p w14:paraId="0474F08A" w14:textId="2979E75F" w:rsidR="00DC1902" w:rsidRPr="00DC1902" w:rsidRDefault="00DC1902" w:rsidP="00DC1902">
      <w:pPr>
        <w:rPr>
          <w:b/>
          <w:bCs/>
          <w:u w:val="single"/>
        </w:rPr>
      </w:pPr>
      <w:r w:rsidRPr="00DC1902">
        <w:rPr>
          <w:b/>
          <w:bCs/>
          <w:u w:val="single"/>
        </w:rPr>
        <w:t>Repository</w:t>
      </w:r>
    </w:p>
    <w:p w14:paraId="153C84A6" w14:textId="56E351C0" w:rsidR="00DC1902" w:rsidRDefault="00204C5A" w:rsidP="00DC1902">
      <w:r>
        <w:t>Nadia</w:t>
      </w:r>
      <w:r w:rsidR="00DC1902">
        <w:t xml:space="preserve"> Repository will contain Half flow to received and send Supplier header PO Metadata in Service Bus and azure function </w:t>
      </w:r>
      <w:r w:rsidR="00DC1902" w:rsidRPr="009307E4">
        <w:t>SBWE1-ISP-DV-FAP-</w:t>
      </w:r>
      <w:r w:rsidR="00DC1902">
        <w:t>65</w:t>
      </w:r>
      <w:r w:rsidR="00DC1902" w:rsidRPr="009307E4">
        <w:t>.</w:t>
      </w:r>
    </w:p>
    <w:p w14:paraId="4DB995B7" w14:textId="5110D8D8" w:rsidR="00DC1902" w:rsidRDefault="00DC1902" w:rsidP="00DC1902">
      <w:r>
        <w:t xml:space="preserve">Supplier Portal Repository will contain Half flow to receive message and send </w:t>
      </w:r>
      <w:r w:rsidR="00204C5A">
        <w:t xml:space="preserve">Supplier header PO Metadata </w:t>
      </w:r>
      <w:r>
        <w:t xml:space="preserve">to SPA and azure function </w:t>
      </w:r>
      <w:r w:rsidRPr="009307E4">
        <w:t>SBWE1-ISP-DV-FAP-</w:t>
      </w:r>
      <w:r>
        <w:t>57</w:t>
      </w:r>
      <w:r w:rsidRPr="009307E4">
        <w:t>.</w:t>
      </w:r>
    </w:p>
    <w:p w14:paraId="63B17D46" w14:textId="77777777" w:rsidR="00DC1902" w:rsidRDefault="00DC1902" w:rsidP="00DC1902"/>
    <w:p w14:paraId="2B1FC092" w14:textId="77777777" w:rsidR="00DC1902" w:rsidRPr="00DC1902" w:rsidRDefault="00DC1902" w:rsidP="00DC1902">
      <w:pPr>
        <w:rPr>
          <w:b/>
          <w:bCs/>
          <w:u w:val="single"/>
        </w:rPr>
      </w:pPr>
      <w:r w:rsidRPr="00DC1902">
        <w:rPr>
          <w:b/>
          <w:bCs/>
          <w:u w:val="single"/>
        </w:rPr>
        <w:t>Continuous Integration </w:t>
      </w:r>
    </w:p>
    <w:p w14:paraId="7C2B6838" w14:textId="1F1DDC7B" w:rsidR="00DC1902" w:rsidRPr="00DC1902" w:rsidRDefault="00DC1902" w:rsidP="00DC1902">
      <w:pPr>
        <w:rPr>
          <w:i/>
          <w:iCs/>
        </w:rPr>
      </w:pPr>
      <w:r w:rsidRPr="00DC1902">
        <w:rPr>
          <w:i/>
          <w:iCs/>
        </w:rPr>
        <w:t>Branching strategy</w:t>
      </w:r>
    </w:p>
    <w:p w14:paraId="284A1B9D" w14:textId="77777777" w:rsidR="00DC1902" w:rsidRPr="009307E4" w:rsidRDefault="00DC1902" w:rsidP="00DC1902">
      <w:r w:rsidRPr="00354E1A">
        <w:lastRenderedPageBreak/>
        <w:drawing>
          <wp:inline distT="0" distB="0" distL="0" distR="0" wp14:anchorId="3F889959" wp14:editId="766FC3E5">
            <wp:extent cx="5760720" cy="3001645"/>
            <wp:effectExtent l="0" t="0" r="0" b="8255"/>
            <wp:docPr id="865210788" name="Image 8"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diagramme&#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01645"/>
                    </a:xfrm>
                    <a:prstGeom prst="rect">
                      <a:avLst/>
                    </a:prstGeom>
                    <a:noFill/>
                    <a:ln>
                      <a:noFill/>
                    </a:ln>
                  </pic:spPr>
                </pic:pic>
              </a:graphicData>
            </a:graphic>
          </wp:inline>
        </w:drawing>
      </w:r>
      <w:r w:rsidRPr="009307E4">
        <w:t> </w:t>
      </w:r>
    </w:p>
    <w:p w14:paraId="3E1225D6" w14:textId="77777777" w:rsidR="00DC1902" w:rsidRPr="009307E4" w:rsidRDefault="00DC1902" w:rsidP="00DC1902">
      <w:r w:rsidRPr="009307E4">
        <w:t> </w:t>
      </w:r>
    </w:p>
    <w:p w14:paraId="59424760" w14:textId="77777777" w:rsidR="00DC1902" w:rsidRDefault="00DC1902" w:rsidP="00DC1902">
      <w:r w:rsidRPr="00354E1A">
        <w:t>The default branch is main. We always create new branches from main. Work in progress is done on feature branches, under the naming rule “feature/&lt;</w:t>
      </w:r>
      <w:r w:rsidRPr="00354E1A">
        <w:rPr>
          <w:b/>
          <w:bCs/>
          <w:u w:val="single"/>
        </w:rPr>
        <w:t>flow</w:t>
      </w:r>
      <w:r w:rsidRPr="00354E1A">
        <w:t>&gt;/x”. The more commits, the better. Once it can be deployed, we create release branches under the naming rule “release/&lt;</w:t>
      </w:r>
      <w:r w:rsidRPr="00354E1A">
        <w:rPr>
          <w:b/>
          <w:bCs/>
          <w:u w:val="single"/>
        </w:rPr>
        <w:t>flow</w:t>
      </w:r>
      <w:r w:rsidRPr="00354E1A">
        <w:t>&gt;/y”. For DEV environment, we can deploy directly from feature branches. On release branches, we keep the history of all commits from feature branches. One release branch can include one or more feature branches, in case we want to deploy several features at the same time. When the release is validated, it can be deployed to the production environment. Then we merge the release into the main branch with the “squash merge” option to keep a clean commit history for the main branch.</w:t>
      </w:r>
      <w:r w:rsidRPr="009307E4">
        <w:t> </w:t>
      </w:r>
    </w:p>
    <w:p w14:paraId="29A05311" w14:textId="77777777" w:rsidR="00DC1902" w:rsidRPr="009307E4" w:rsidRDefault="00DC1902" w:rsidP="00DC1902"/>
    <w:p w14:paraId="5EB91666" w14:textId="77777777" w:rsidR="00DC1902" w:rsidRPr="00DC1902" w:rsidRDefault="00DC1902" w:rsidP="00DC1902">
      <w:pPr>
        <w:rPr>
          <w:i/>
          <w:iCs/>
        </w:rPr>
      </w:pPr>
      <w:r w:rsidRPr="00DC1902">
        <w:rPr>
          <w:i/>
          <w:iCs/>
        </w:rPr>
        <w:t>Continuous Delivery </w:t>
      </w:r>
    </w:p>
    <w:p w14:paraId="7D9D2FCD" w14:textId="77777777" w:rsidR="00DC1902" w:rsidRPr="009307E4" w:rsidRDefault="00DC1902" w:rsidP="00DC1902">
      <w:r w:rsidRPr="00DA38EC">
        <w:t> </w:t>
      </w:r>
      <w:r w:rsidRPr="00320469">
        <w:t xml:space="preserve">There is one build pipeline per repository, and one project build pipeline that contains all resources used by more than one flow. The granularity is the same for release pipelines. For release pipelines, we have two root folders named Core - ADF – </w:t>
      </w:r>
      <w:r>
        <w:t>EDB</w:t>
      </w:r>
      <w:r w:rsidRPr="009307E4">
        <w:t xml:space="preserve"> and</w:t>
      </w:r>
      <w:r w:rsidRPr="00320469">
        <w:t xml:space="preserve"> </w:t>
      </w:r>
      <w:r>
        <w:t>ElectricalCable</w:t>
      </w:r>
      <w:r w:rsidRPr="00320469">
        <w:t>.</w:t>
      </w:r>
      <w:r w:rsidRPr="009307E4">
        <w:t> </w:t>
      </w:r>
    </w:p>
    <w:p w14:paraId="123FC921" w14:textId="77777777" w:rsidR="00DC1902" w:rsidRPr="00320469" w:rsidRDefault="00DC1902" w:rsidP="00DC1902">
      <w:r w:rsidRPr="00320469">
        <w:rPr>
          <w:b/>
          <w:bCs/>
          <w:u w:val="single"/>
        </w:rPr>
        <w:t>Naming</w:t>
      </w:r>
      <w:r w:rsidRPr="00320469">
        <w:t>: </w:t>
      </w:r>
    </w:p>
    <w:p w14:paraId="3413C1FE" w14:textId="77777777" w:rsidR="00DC1902" w:rsidRPr="009307E4" w:rsidRDefault="00DC1902" w:rsidP="008D3003">
      <w:pPr>
        <w:numPr>
          <w:ilvl w:val="0"/>
          <w:numId w:val="4"/>
        </w:numPr>
        <w:spacing w:before="0" w:after="160" w:line="278" w:lineRule="auto"/>
        <w:jc w:val="left"/>
      </w:pPr>
      <w:r w:rsidRPr="00320469">
        <w:t xml:space="preserve">Build pipeline per flow: </w:t>
      </w:r>
      <w:r w:rsidRPr="00C205D2">
        <w:t>NADIA</w:t>
      </w:r>
    </w:p>
    <w:p w14:paraId="7506004B" w14:textId="77777777" w:rsidR="00DC1902" w:rsidRPr="009307E4" w:rsidRDefault="00DC1902" w:rsidP="008D3003">
      <w:pPr>
        <w:numPr>
          <w:ilvl w:val="0"/>
          <w:numId w:val="5"/>
        </w:numPr>
        <w:spacing w:before="0" w:after="160" w:line="278" w:lineRule="auto"/>
        <w:jc w:val="left"/>
      </w:pPr>
      <w:r w:rsidRPr="00320469">
        <w:t xml:space="preserve">Project build pipeline: </w:t>
      </w:r>
      <w:r>
        <w:t>NADIA</w:t>
      </w:r>
    </w:p>
    <w:p w14:paraId="024620FB" w14:textId="77777777" w:rsidR="00DC1902" w:rsidRPr="009307E4" w:rsidRDefault="00DC1902" w:rsidP="008D3003">
      <w:pPr>
        <w:numPr>
          <w:ilvl w:val="0"/>
          <w:numId w:val="6"/>
        </w:numPr>
        <w:spacing w:before="0" w:after="160" w:line="278" w:lineRule="auto"/>
        <w:jc w:val="left"/>
      </w:pPr>
      <w:r w:rsidRPr="00320469">
        <w:t xml:space="preserve">Release pipeline per flow: </w:t>
      </w:r>
      <w:r w:rsidRPr="00DB610D">
        <w:t>NADIA - PurchaseOrders</w:t>
      </w:r>
    </w:p>
    <w:p w14:paraId="576BE7AB" w14:textId="77777777" w:rsidR="00DC1902" w:rsidRPr="009307E4" w:rsidRDefault="00DC1902" w:rsidP="008D3003">
      <w:pPr>
        <w:numPr>
          <w:ilvl w:val="0"/>
          <w:numId w:val="7"/>
        </w:numPr>
        <w:spacing w:before="0" w:after="160" w:line="278" w:lineRule="auto"/>
        <w:jc w:val="left"/>
      </w:pPr>
      <w:r w:rsidRPr="06E4DCF6">
        <w:t xml:space="preserve">Project release pipeline: </w:t>
      </w:r>
      <w:r w:rsidRPr="00DB610D">
        <w:t>NADIA - PurchaseOrders</w:t>
      </w:r>
    </w:p>
    <w:p w14:paraId="61A36496" w14:textId="77777777" w:rsidR="00DC1902" w:rsidRPr="00DA38EC" w:rsidRDefault="00DC1902" w:rsidP="008D3003">
      <w:pPr>
        <w:numPr>
          <w:ilvl w:val="0"/>
          <w:numId w:val="7"/>
        </w:numPr>
        <w:spacing w:before="0" w:after="160" w:line="278" w:lineRule="auto"/>
        <w:jc w:val="left"/>
      </w:pPr>
      <w:r w:rsidRPr="06E4DCF6">
        <w:t xml:space="preserve">Build pipeline per flow: </w:t>
      </w:r>
      <w:r>
        <w:t>Supplier Portal</w:t>
      </w:r>
    </w:p>
    <w:p w14:paraId="5456BAB0" w14:textId="77777777" w:rsidR="00DC1902" w:rsidRPr="00DA38EC" w:rsidRDefault="00DC1902" w:rsidP="008D3003">
      <w:pPr>
        <w:pStyle w:val="Paragraphedeliste"/>
        <w:numPr>
          <w:ilvl w:val="0"/>
          <w:numId w:val="7"/>
        </w:numPr>
        <w:spacing w:before="0" w:after="160" w:line="278" w:lineRule="auto"/>
        <w:jc w:val="left"/>
      </w:pPr>
      <w:r w:rsidRPr="06E4DCF6">
        <w:t xml:space="preserve">Project build pipeline: </w:t>
      </w:r>
      <w:r>
        <w:t>Supplier Portal</w:t>
      </w:r>
    </w:p>
    <w:p w14:paraId="1E44D6DE" w14:textId="77777777" w:rsidR="00DC1902" w:rsidRPr="00DA38EC" w:rsidRDefault="00DC1902" w:rsidP="008D3003">
      <w:pPr>
        <w:pStyle w:val="Paragraphedeliste"/>
        <w:numPr>
          <w:ilvl w:val="0"/>
          <w:numId w:val="7"/>
        </w:numPr>
        <w:spacing w:before="0" w:after="160" w:line="278" w:lineRule="auto"/>
        <w:jc w:val="left"/>
      </w:pPr>
      <w:r w:rsidRPr="06E4DCF6">
        <w:t xml:space="preserve">Release pipeline per flow: </w:t>
      </w:r>
      <w:r>
        <w:t>SupplierPortal</w:t>
      </w:r>
    </w:p>
    <w:p w14:paraId="51F3CFD3" w14:textId="77777777" w:rsidR="00DC1902" w:rsidRDefault="00DC1902" w:rsidP="008D3003">
      <w:pPr>
        <w:pStyle w:val="Paragraphedeliste"/>
        <w:numPr>
          <w:ilvl w:val="0"/>
          <w:numId w:val="7"/>
        </w:numPr>
        <w:spacing w:before="0" w:after="160" w:line="278" w:lineRule="auto"/>
        <w:jc w:val="left"/>
      </w:pPr>
      <w:r w:rsidRPr="06E4DCF6">
        <w:t xml:space="preserve">Project release pipeline: </w:t>
      </w:r>
      <w:r>
        <w:t>SupplierPortal</w:t>
      </w:r>
    </w:p>
    <w:p w14:paraId="757903C4" w14:textId="77777777" w:rsidR="00DC1902" w:rsidRPr="007F46FC" w:rsidRDefault="00DC1902" w:rsidP="00DC1902">
      <w:pPr>
        <w:pStyle w:val="Paragraphedeliste"/>
        <w:spacing w:before="0" w:after="160" w:line="278" w:lineRule="auto"/>
        <w:jc w:val="left"/>
      </w:pPr>
    </w:p>
    <w:p w14:paraId="1178AEF1" w14:textId="77777777" w:rsidR="00DC1902" w:rsidRPr="00DC1902" w:rsidRDefault="00DC1902" w:rsidP="00DC1902">
      <w:pPr>
        <w:pStyle w:val="Titre3"/>
        <w:spacing w:line="240" w:lineRule="auto"/>
        <w:rPr>
          <w:rFonts w:eastAsia="Arial" w:cs="Arial"/>
        </w:rPr>
      </w:pPr>
      <w:r w:rsidRPr="00DC1902">
        <w:rPr>
          <w:rFonts w:eastAsia="Arial" w:cs="Arial"/>
        </w:rPr>
        <w:t>Monitoring </w:t>
      </w:r>
    </w:p>
    <w:p w14:paraId="5DDC0C7F" w14:textId="06992F15" w:rsidR="00DC1902" w:rsidRPr="00DC1902" w:rsidRDefault="00DC1902" w:rsidP="00DC1902">
      <w:pPr>
        <w:rPr>
          <w:b/>
          <w:bCs/>
          <w:u w:val="single"/>
        </w:rPr>
      </w:pPr>
      <w:r w:rsidRPr="00DC1902">
        <w:rPr>
          <w:b/>
          <w:bCs/>
          <w:u w:val="single"/>
        </w:rPr>
        <w:lastRenderedPageBreak/>
        <w:t>ESB Dashboard</w:t>
      </w:r>
    </w:p>
    <w:p w14:paraId="5DD83FC6" w14:textId="77777777" w:rsidR="00DC1902" w:rsidRPr="00DA38EC" w:rsidRDefault="00DC1902" w:rsidP="00DC1902">
      <w:r w:rsidRPr="5B082642">
        <w:t xml:space="preserve">Flow type: </w:t>
      </w:r>
      <w:r w:rsidRPr="00A9305F">
        <w:rPr>
          <w:highlight w:val="yellow"/>
        </w:rPr>
        <w:t>??</w:t>
      </w:r>
    </w:p>
    <w:p w14:paraId="3EE7E66A" w14:textId="05B7352E" w:rsidR="00DC1902" w:rsidRDefault="00DC1902" w:rsidP="00DC1902"/>
    <w:p w14:paraId="7FCFE392" w14:textId="77777777" w:rsidR="00DC1902" w:rsidRPr="00DC1902" w:rsidRDefault="00DC1902" w:rsidP="00DC1902">
      <w:pPr>
        <w:pStyle w:val="Titre1"/>
        <w:ind w:right="141"/>
        <w:rPr>
          <w:rFonts w:cs="Arial"/>
          <w:noProof w:val="0"/>
        </w:rPr>
      </w:pPr>
      <w:bookmarkStart w:id="11" w:name="_Toc216876609"/>
      <w:r w:rsidRPr="00DC1902">
        <w:rPr>
          <w:rFonts w:cs="Arial"/>
          <w:noProof w:val="0"/>
        </w:rPr>
        <w:t>IT 05b: IFS to Supplier Performance Assessment</w:t>
      </w:r>
      <w:bookmarkEnd w:id="11"/>
    </w:p>
    <w:p w14:paraId="6131C447" w14:textId="77777777" w:rsidR="00DC1902" w:rsidRDefault="00DC1902" w:rsidP="00DC1902">
      <w:pPr>
        <w:pStyle w:val="Titre2"/>
        <w:ind w:right="141"/>
        <w:rPr>
          <w:rFonts w:cs="Arial"/>
          <w:noProof w:val="0"/>
        </w:rPr>
      </w:pPr>
      <w:bookmarkStart w:id="12" w:name="_Toc216876610"/>
      <w:r w:rsidRPr="00E263E6">
        <w:rPr>
          <w:rFonts w:cs="Arial"/>
          <w:noProof w:val="0"/>
        </w:rPr>
        <w:t>Trigger mode</w:t>
      </w:r>
      <w:bookmarkEnd w:id="12"/>
    </w:p>
    <w:p w14:paraId="0DCCCF7C" w14:textId="3E621BC1" w:rsidR="00DC1902" w:rsidRPr="003C0078" w:rsidRDefault="00DC1902" w:rsidP="00DC1902">
      <w:pPr>
        <w:spacing w:before="0" w:after="160" w:line="278" w:lineRule="auto"/>
        <w:jc w:val="left"/>
      </w:pPr>
      <w:r>
        <w:t>Assumption: t</w:t>
      </w:r>
      <w:r w:rsidRPr="00074A60">
        <w:t xml:space="preserve">he flow </w:t>
      </w:r>
      <w:r w:rsidRPr="003C0078">
        <w:t>must</w:t>
      </w:r>
      <w:r w:rsidRPr="00074A60">
        <w:t xml:space="preserve"> be triggered </w:t>
      </w:r>
      <w:r w:rsidRPr="003C0078">
        <w:t>through http trigger from IFS</w:t>
      </w:r>
      <w:r>
        <w:t xml:space="preserve">. </w:t>
      </w:r>
    </w:p>
    <w:p w14:paraId="4D43D320" w14:textId="77777777" w:rsidR="00DC1902" w:rsidRPr="00B114C6" w:rsidRDefault="00DC1902" w:rsidP="00DC1902"/>
    <w:p w14:paraId="3E074BB7" w14:textId="77777777" w:rsidR="00DC1902" w:rsidRDefault="00DC1902" w:rsidP="00DC1902">
      <w:pPr>
        <w:pStyle w:val="Titre2"/>
        <w:ind w:right="141"/>
        <w:rPr>
          <w:rFonts w:cs="Arial"/>
          <w:noProof w:val="0"/>
        </w:rPr>
      </w:pPr>
      <w:bookmarkStart w:id="13" w:name="_Toc216876611"/>
      <w:r w:rsidRPr="00E263E6">
        <w:rPr>
          <w:rFonts w:cs="Arial"/>
          <w:noProof w:val="0"/>
        </w:rPr>
        <w:t>List of the steps</w:t>
      </w:r>
      <w:bookmarkEnd w:id="13"/>
    </w:p>
    <w:p w14:paraId="38F08432" w14:textId="77777777" w:rsidR="00DC1902" w:rsidRDefault="00DC1902" w:rsidP="00DC1902">
      <w:r w:rsidRPr="00DA38EC">
        <w:t>The main steps of the</w:t>
      </w:r>
      <w:r>
        <w:t xml:space="preserve"> current</w:t>
      </w:r>
      <w:r w:rsidRPr="00DA38EC">
        <w:t xml:space="preserve"> flow are: </w:t>
      </w:r>
    </w:p>
    <w:p w14:paraId="022E45DB" w14:textId="1D729C53" w:rsidR="00DC1902" w:rsidRPr="00B114C6" w:rsidRDefault="00DC1902" w:rsidP="008D3003">
      <w:pPr>
        <w:pStyle w:val="Paragraphedeliste"/>
        <w:numPr>
          <w:ilvl w:val="0"/>
          <w:numId w:val="8"/>
        </w:numPr>
      </w:pPr>
    </w:p>
    <w:p w14:paraId="443A821A" w14:textId="77777777" w:rsidR="00DC1902" w:rsidRPr="00E263E6" w:rsidRDefault="00DC1902" w:rsidP="00DC1902">
      <w:pPr>
        <w:pStyle w:val="Titre2"/>
        <w:ind w:right="141"/>
        <w:rPr>
          <w:rFonts w:cs="Arial"/>
          <w:noProof w:val="0"/>
        </w:rPr>
      </w:pPr>
      <w:bookmarkStart w:id="14" w:name="_Toc216876612"/>
      <w:r w:rsidRPr="00E263E6">
        <w:rPr>
          <w:rFonts w:cs="Arial"/>
          <w:noProof w:val="0"/>
        </w:rPr>
        <w:t>Global rules of flow</w:t>
      </w:r>
      <w:bookmarkEnd w:id="14"/>
    </w:p>
    <w:p w14:paraId="139E0B59" w14:textId="77777777" w:rsidR="00DC1902" w:rsidRDefault="00DC1902" w:rsidP="00DC1902">
      <w:pPr>
        <w:pStyle w:val="Titre2"/>
        <w:ind w:right="141"/>
        <w:rPr>
          <w:rFonts w:cs="Arial"/>
          <w:noProof w:val="0"/>
        </w:rPr>
      </w:pPr>
      <w:bookmarkStart w:id="15" w:name="_Toc216876613"/>
      <w:r w:rsidRPr="00E263E6">
        <w:rPr>
          <w:rFonts w:cs="Arial"/>
          <w:noProof w:val="0"/>
        </w:rPr>
        <w:t>Global behavior in case of error</w:t>
      </w:r>
      <w:bookmarkEnd w:id="15"/>
    </w:p>
    <w:p w14:paraId="31260F07" w14:textId="77777777" w:rsidR="00DC1902" w:rsidRDefault="00DC1902" w:rsidP="00DC1902"/>
    <w:p w14:paraId="1C1B5424" w14:textId="77777777" w:rsidR="00DC1902" w:rsidRPr="00AA645E" w:rsidRDefault="00DC1902" w:rsidP="00DC1902">
      <w:pPr>
        <w:pStyle w:val="Titre2"/>
      </w:pPr>
      <w:bookmarkStart w:id="16" w:name="_Toc216876614"/>
      <w:r>
        <w:t>Technical Specification</w:t>
      </w:r>
      <w:bookmarkEnd w:id="16"/>
    </w:p>
    <w:p w14:paraId="3EE166BE" w14:textId="77777777" w:rsidR="00DC1902" w:rsidRPr="00876780" w:rsidRDefault="00DC1902" w:rsidP="00DC1902">
      <w:pPr>
        <w:pStyle w:val="Titre3"/>
        <w:spacing w:line="240" w:lineRule="auto"/>
        <w:rPr>
          <w:rFonts w:eastAsia="Arial" w:cs="Arial"/>
        </w:rPr>
      </w:pPr>
      <w:r w:rsidRPr="3F5F625A">
        <w:rPr>
          <w:rFonts w:eastAsia="Arial" w:cs="Arial"/>
        </w:rPr>
        <w:t>Functional sequence diagram</w:t>
      </w:r>
    </w:p>
    <w:p w14:paraId="682F5506" w14:textId="77777777" w:rsidR="00DC1902" w:rsidRDefault="00DC1902" w:rsidP="00DC1902"/>
    <w:p w14:paraId="7ADDA463" w14:textId="77777777" w:rsidR="00DC1902" w:rsidRPr="00DC1902" w:rsidRDefault="00DC1902" w:rsidP="00DC1902">
      <w:pPr>
        <w:pStyle w:val="Titre3"/>
        <w:spacing w:line="240" w:lineRule="auto"/>
        <w:rPr>
          <w:rFonts w:eastAsia="Arial" w:cs="Arial"/>
        </w:rPr>
      </w:pPr>
      <w:r w:rsidRPr="00DC1902">
        <w:rPr>
          <w:rFonts w:eastAsia="Arial" w:cs="Arial"/>
        </w:rPr>
        <w:t>Architecture </w:t>
      </w:r>
    </w:p>
    <w:p w14:paraId="23F868AC" w14:textId="77777777" w:rsidR="00DC1902" w:rsidRDefault="00DC1902" w:rsidP="00DC1902">
      <w:pPr>
        <w:keepNext/>
      </w:pPr>
      <w:r>
        <w:drawing>
          <wp:inline distT="0" distB="0" distL="0" distR="0" wp14:anchorId="5C448452" wp14:editId="4B9527BA">
            <wp:extent cx="5760720" cy="2409190"/>
            <wp:effectExtent l="0" t="0" r="0" b="0"/>
            <wp:docPr id="728132449" name="Image 1"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2449" name="Image 1" descr="Une image contenant texte, capture d’écran, Système d’exploitation, logiciel&#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409190"/>
                    </a:xfrm>
                    <a:prstGeom prst="rect">
                      <a:avLst/>
                    </a:prstGeom>
                  </pic:spPr>
                </pic:pic>
              </a:graphicData>
            </a:graphic>
          </wp:inline>
        </w:drawing>
      </w:r>
    </w:p>
    <w:p w14:paraId="0BD447F5" w14:textId="77777777" w:rsidR="00DC1902" w:rsidRDefault="00DC1902" w:rsidP="00DC1902">
      <w:pPr>
        <w:pStyle w:val="Paragraphedeliste"/>
      </w:pPr>
    </w:p>
    <w:p w14:paraId="69D941B1" w14:textId="77777777" w:rsidR="00DC1902" w:rsidRPr="00DC1902" w:rsidRDefault="00DC1902" w:rsidP="00DC1902">
      <w:pPr>
        <w:pStyle w:val="Titre3"/>
        <w:spacing w:line="240" w:lineRule="auto"/>
        <w:rPr>
          <w:rFonts w:eastAsia="Arial" w:cs="Arial"/>
        </w:rPr>
      </w:pPr>
      <w:r w:rsidRPr="00DC1902">
        <w:rPr>
          <w:rFonts w:eastAsia="Arial" w:cs="Arial"/>
        </w:rPr>
        <w:t>Mapping rules</w:t>
      </w:r>
    </w:p>
    <w:p w14:paraId="4EBA0C46" w14:textId="77777777" w:rsidR="00DC1902" w:rsidRPr="00187E70" w:rsidRDefault="00DC1902" w:rsidP="00DC1902">
      <w:r w:rsidRPr="006A7221">
        <w:rPr>
          <w:highlight w:val="yellow"/>
        </w:rPr>
        <w:t>To be completed : Mapping between Message pivot and dataverse Staging table model.</w:t>
      </w:r>
      <w:r>
        <w:t xml:space="preserve"> </w:t>
      </w:r>
    </w:p>
    <w:p w14:paraId="5275C5A0" w14:textId="77777777" w:rsidR="00DC1902" w:rsidRPr="00DC1902" w:rsidRDefault="00DC1902" w:rsidP="00DC1902">
      <w:pPr>
        <w:pStyle w:val="Titre3"/>
        <w:spacing w:line="240" w:lineRule="auto"/>
        <w:rPr>
          <w:rFonts w:eastAsia="Arial" w:cs="Arial"/>
        </w:rPr>
      </w:pPr>
      <w:r w:rsidRPr="00DC1902">
        <w:rPr>
          <w:rFonts w:eastAsia="Arial" w:cs="Arial"/>
        </w:rPr>
        <w:t>Azure </w:t>
      </w:r>
    </w:p>
    <w:p w14:paraId="0B2B700F" w14:textId="4A3DFAC7" w:rsidR="00DC1902" w:rsidRPr="00DC1902" w:rsidRDefault="00DC1902" w:rsidP="00DC1902">
      <w:pPr>
        <w:rPr>
          <w:b/>
          <w:bCs/>
          <w:u w:val="single"/>
        </w:rPr>
      </w:pPr>
      <w:r w:rsidRPr="00DC1902">
        <w:rPr>
          <w:b/>
          <w:bCs/>
          <w:u w:val="single"/>
        </w:rPr>
        <w:t>Resources</w:t>
      </w:r>
    </w:p>
    <w:p w14:paraId="1C769644" w14:textId="77777777" w:rsidR="00DC1902" w:rsidRPr="00DA38EC" w:rsidRDefault="00DC1902" w:rsidP="00DC1902">
      <w:r w:rsidRPr="00DA38EC">
        <w:lastRenderedPageBreak/>
        <w:t>Here are the Azure resources included in this project, for DEV environment. It is equivalent for other environments (STG, PROD). </w:t>
      </w:r>
    </w:p>
    <w:p w14:paraId="0C6F65A1" w14:textId="77777777" w:rsidR="00DC1902" w:rsidRDefault="00DC1902" w:rsidP="00DC1902">
      <w:r w:rsidRPr="00DA38EC">
        <w:t> </w:t>
      </w:r>
    </w:p>
    <w:p w14:paraId="289A8A6F" w14:textId="77777777" w:rsidR="00DC1902" w:rsidRPr="00DA38EC" w:rsidRDefault="00DC1902" w:rsidP="00DC1902"/>
    <w:tbl>
      <w:tblPr>
        <w:tblW w:w="9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68"/>
        <w:gridCol w:w="2219"/>
        <w:gridCol w:w="2777"/>
        <w:gridCol w:w="1892"/>
      </w:tblGrid>
      <w:tr w:rsidR="00DC1902" w:rsidRPr="00DA38EC" w14:paraId="2A1985D8"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shd w:val="clear" w:color="auto" w:fill="002060"/>
            <w:hideMark/>
          </w:tcPr>
          <w:p w14:paraId="4BBD9FF6" w14:textId="77777777" w:rsidR="00DC1902" w:rsidRPr="00DA38EC" w:rsidRDefault="00DC1902" w:rsidP="001E7036">
            <w:r w:rsidRPr="00DA38EC">
              <w:t>Type </w:t>
            </w:r>
          </w:p>
        </w:tc>
        <w:tc>
          <w:tcPr>
            <w:tcW w:w="2219" w:type="dxa"/>
            <w:tcBorders>
              <w:top w:val="single" w:sz="6" w:space="0" w:color="020835"/>
              <w:left w:val="single" w:sz="6" w:space="0" w:color="020835"/>
              <w:bottom w:val="single" w:sz="6" w:space="0" w:color="020835"/>
              <w:right w:val="single" w:sz="6" w:space="0" w:color="020835"/>
            </w:tcBorders>
            <w:shd w:val="clear" w:color="auto" w:fill="002060"/>
            <w:hideMark/>
          </w:tcPr>
          <w:p w14:paraId="44AE7FD3" w14:textId="77777777" w:rsidR="00DC1902" w:rsidRPr="00DA38EC" w:rsidRDefault="00DC1902" w:rsidP="001E7036">
            <w:r w:rsidRPr="00DA38EC">
              <w:t>Name </w:t>
            </w:r>
          </w:p>
        </w:tc>
        <w:tc>
          <w:tcPr>
            <w:tcW w:w="2777" w:type="dxa"/>
            <w:tcBorders>
              <w:top w:val="single" w:sz="6" w:space="0" w:color="020835"/>
              <w:left w:val="single" w:sz="6" w:space="0" w:color="020835"/>
              <w:bottom w:val="single" w:sz="6" w:space="0" w:color="020835"/>
              <w:right w:val="single" w:sz="6" w:space="0" w:color="020835"/>
            </w:tcBorders>
            <w:shd w:val="clear" w:color="auto" w:fill="002060"/>
            <w:hideMark/>
          </w:tcPr>
          <w:p w14:paraId="756AAB39" w14:textId="77777777" w:rsidR="00DC1902" w:rsidRPr="00DA38EC" w:rsidRDefault="00DC1902" w:rsidP="001E7036">
            <w:r w:rsidRPr="00DA38EC">
              <w:t>Resource Group </w:t>
            </w:r>
          </w:p>
        </w:tc>
        <w:tc>
          <w:tcPr>
            <w:tcW w:w="1892" w:type="dxa"/>
            <w:tcBorders>
              <w:top w:val="single" w:sz="6" w:space="0" w:color="020835"/>
              <w:left w:val="single" w:sz="6" w:space="0" w:color="020835"/>
              <w:bottom w:val="single" w:sz="6" w:space="0" w:color="020835"/>
              <w:right w:val="single" w:sz="6" w:space="0" w:color="020835"/>
            </w:tcBorders>
            <w:shd w:val="clear" w:color="auto" w:fill="002060"/>
            <w:hideMark/>
          </w:tcPr>
          <w:p w14:paraId="1837A74A" w14:textId="77777777" w:rsidR="00DC1902" w:rsidRPr="00DA38EC" w:rsidRDefault="00DC1902" w:rsidP="001E7036">
            <w:r w:rsidRPr="00DA38EC">
              <w:t>Comment </w:t>
            </w:r>
          </w:p>
        </w:tc>
      </w:tr>
      <w:tr w:rsidR="00DC1902" w:rsidRPr="00DA38EC" w14:paraId="6186AAAB"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30307FA5" w14:textId="77777777" w:rsidR="00DC1902" w:rsidRPr="00DA38EC" w:rsidRDefault="00DC1902"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4F9D9E0E" w14:textId="77777777" w:rsidR="00DC1902" w:rsidRPr="00DA38EC" w:rsidRDefault="00DC1902" w:rsidP="001E7036">
            <w:r>
              <w:t>SBWE1-ISP-DV-FAP-66</w:t>
            </w:r>
          </w:p>
        </w:tc>
        <w:tc>
          <w:tcPr>
            <w:tcW w:w="2777" w:type="dxa"/>
            <w:tcBorders>
              <w:top w:val="single" w:sz="6" w:space="0" w:color="020835"/>
              <w:left w:val="single" w:sz="6" w:space="0" w:color="020835"/>
              <w:bottom w:val="single" w:sz="6" w:space="0" w:color="020835"/>
              <w:right w:val="single" w:sz="6" w:space="0" w:color="020835"/>
            </w:tcBorders>
          </w:tcPr>
          <w:p w14:paraId="6CC55301" w14:textId="77777777" w:rsidR="00DC1902" w:rsidRPr="00DA38EC" w:rsidRDefault="00DC1902" w:rsidP="001E7036">
            <w:r w:rsidRPr="007652CD">
              <w:t>IntegrationServices-VEN-RG</w:t>
            </w:r>
          </w:p>
        </w:tc>
        <w:tc>
          <w:tcPr>
            <w:tcW w:w="1892" w:type="dxa"/>
            <w:tcBorders>
              <w:top w:val="single" w:sz="6" w:space="0" w:color="020835"/>
              <w:left w:val="single" w:sz="6" w:space="0" w:color="020835"/>
              <w:bottom w:val="single" w:sz="6" w:space="0" w:color="020835"/>
              <w:right w:val="single" w:sz="6" w:space="0" w:color="020835"/>
            </w:tcBorders>
          </w:tcPr>
          <w:p w14:paraId="690E37FC" w14:textId="77777777" w:rsidR="00DC1902" w:rsidRPr="00DA38EC" w:rsidRDefault="00DC1902" w:rsidP="001E7036"/>
        </w:tc>
      </w:tr>
      <w:tr w:rsidR="00DC1902" w:rsidRPr="00DA38EC" w14:paraId="36A198D5"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064E4016" w14:textId="77777777" w:rsidR="00DC1902" w:rsidRDefault="00DC1902"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02FD36EE" w14:textId="77777777" w:rsidR="00DC1902" w:rsidRDefault="00DC1902" w:rsidP="001E7036">
            <w:r w:rsidRPr="0043773B">
              <w:t>SBWE1-ISP-</w:t>
            </w:r>
            <w:r>
              <w:t>DV</w:t>
            </w:r>
            <w:r w:rsidRPr="0043773B">
              <w:t>-FAP-5</w:t>
            </w:r>
            <w:r>
              <w:t>7</w:t>
            </w:r>
          </w:p>
        </w:tc>
        <w:tc>
          <w:tcPr>
            <w:tcW w:w="2777" w:type="dxa"/>
            <w:tcBorders>
              <w:top w:val="single" w:sz="6" w:space="0" w:color="020835"/>
              <w:left w:val="single" w:sz="6" w:space="0" w:color="020835"/>
              <w:bottom w:val="single" w:sz="6" w:space="0" w:color="020835"/>
              <w:right w:val="single" w:sz="6" w:space="0" w:color="020835"/>
            </w:tcBorders>
          </w:tcPr>
          <w:p w14:paraId="4730FF02" w14:textId="77777777" w:rsidR="00DC1902" w:rsidRPr="007652CD" w:rsidRDefault="00DC1902" w:rsidP="001E7036">
            <w:r w:rsidRPr="00BF3FCF">
              <w:t>IntegrationServicesSTG-SPL-RG</w:t>
            </w:r>
          </w:p>
        </w:tc>
        <w:tc>
          <w:tcPr>
            <w:tcW w:w="1892" w:type="dxa"/>
            <w:tcBorders>
              <w:top w:val="single" w:sz="6" w:space="0" w:color="020835"/>
              <w:left w:val="single" w:sz="6" w:space="0" w:color="020835"/>
              <w:bottom w:val="single" w:sz="6" w:space="0" w:color="020835"/>
              <w:right w:val="single" w:sz="6" w:space="0" w:color="020835"/>
            </w:tcBorders>
          </w:tcPr>
          <w:p w14:paraId="3DB3D28F" w14:textId="77777777" w:rsidR="00DC1902" w:rsidRPr="06E4DCF6" w:rsidRDefault="00DC1902" w:rsidP="001E7036">
            <w:r w:rsidRPr="00DA1F0C">
              <w:t>Send vendor Master Data to DataVerse</w:t>
            </w:r>
          </w:p>
        </w:tc>
      </w:tr>
      <w:tr w:rsidR="00DC1902" w:rsidRPr="00187E70" w14:paraId="0304E884"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7070F7E5" w14:textId="77777777" w:rsidR="00DC1902" w:rsidRPr="00DA38EC" w:rsidRDefault="00DC1902" w:rsidP="001E7036">
            <w:r>
              <w:t xml:space="preserve">KeyVault </w:t>
            </w:r>
          </w:p>
        </w:tc>
        <w:tc>
          <w:tcPr>
            <w:tcW w:w="2219" w:type="dxa"/>
            <w:tcBorders>
              <w:top w:val="single" w:sz="6" w:space="0" w:color="020835"/>
              <w:left w:val="single" w:sz="6" w:space="0" w:color="020835"/>
              <w:bottom w:val="single" w:sz="6" w:space="0" w:color="020835"/>
              <w:right w:val="single" w:sz="6" w:space="0" w:color="020835"/>
            </w:tcBorders>
          </w:tcPr>
          <w:p w14:paraId="38E30833" w14:textId="77777777" w:rsidR="00DC1902" w:rsidRDefault="00DC1902" w:rsidP="001E7036">
            <w:r>
              <w:t xml:space="preserve">SBWE1-ISP-DV-KVA-01 </w:t>
            </w:r>
          </w:p>
          <w:p w14:paraId="78BE57AD" w14:textId="77777777" w:rsidR="00DC1902" w:rsidRPr="00187E70" w:rsidRDefault="00DC1902" w:rsidP="001E7036"/>
        </w:tc>
        <w:tc>
          <w:tcPr>
            <w:tcW w:w="2777" w:type="dxa"/>
            <w:tcBorders>
              <w:top w:val="single" w:sz="6" w:space="0" w:color="020835"/>
              <w:left w:val="single" w:sz="6" w:space="0" w:color="020835"/>
              <w:bottom w:val="single" w:sz="6" w:space="0" w:color="020835"/>
              <w:right w:val="single" w:sz="6" w:space="0" w:color="020835"/>
            </w:tcBorders>
          </w:tcPr>
          <w:p w14:paraId="39368F2B" w14:textId="77777777" w:rsidR="00DC1902" w:rsidRDefault="00DC1902" w:rsidP="001E7036">
            <w:r>
              <w:t xml:space="preserve">IntegrationServicesDEV-CMN-RG </w:t>
            </w:r>
          </w:p>
          <w:p w14:paraId="7D1F4041" w14:textId="77777777" w:rsidR="00DC1902" w:rsidRPr="00DA38EC" w:rsidRDefault="00DC1902" w:rsidP="001E7036"/>
        </w:tc>
        <w:tc>
          <w:tcPr>
            <w:tcW w:w="1892" w:type="dxa"/>
            <w:tcBorders>
              <w:top w:val="single" w:sz="6" w:space="0" w:color="020835"/>
              <w:left w:val="single" w:sz="6" w:space="0" w:color="020835"/>
              <w:bottom w:val="single" w:sz="6" w:space="0" w:color="020835"/>
              <w:right w:val="single" w:sz="6" w:space="0" w:color="020835"/>
            </w:tcBorders>
          </w:tcPr>
          <w:p w14:paraId="32F10370" w14:textId="77777777" w:rsidR="00DC1902" w:rsidRDefault="00DC1902" w:rsidP="001E7036">
            <w:r>
              <w:t>Contains sensitive keys</w:t>
            </w:r>
            <w:r>
              <w:rPr>
                <w:rFonts w:cs="Arial"/>
              </w:rPr>
              <w:t> </w:t>
            </w:r>
            <w:r>
              <w:t xml:space="preserve"> </w:t>
            </w:r>
          </w:p>
          <w:p w14:paraId="631DA30C" w14:textId="77777777" w:rsidR="00DC1902" w:rsidRPr="00DA38EC" w:rsidRDefault="00DC1902" w:rsidP="001E7036"/>
        </w:tc>
      </w:tr>
      <w:tr w:rsidR="00DC1902" w:rsidRPr="009307E4" w14:paraId="0B92E801"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6E58CBAB" w14:textId="77777777" w:rsidR="00DC1902" w:rsidRPr="00DA38EC" w:rsidRDefault="00DC1902" w:rsidP="001E7036">
            <w:r>
              <w:t>Service Bus</w:t>
            </w:r>
          </w:p>
        </w:tc>
        <w:tc>
          <w:tcPr>
            <w:tcW w:w="2219" w:type="dxa"/>
            <w:tcBorders>
              <w:top w:val="single" w:sz="6" w:space="0" w:color="020835"/>
              <w:left w:val="single" w:sz="6" w:space="0" w:color="020835"/>
              <w:bottom w:val="single" w:sz="6" w:space="0" w:color="020835"/>
              <w:right w:val="single" w:sz="6" w:space="0" w:color="020835"/>
            </w:tcBorders>
          </w:tcPr>
          <w:p w14:paraId="5F8A5668" w14:textId="77777777" w:rsidR="00DC1902" w:rsidRDefault="00DC1902" w:rsidP="001E7036">
            <w:r>
              <w:t xml:space="preserve">SBWE1-ISP-DV-SBN-02 </w:t>
            </w:r>
          </w:p>
          <w:p w14:paraId="5921CB4A" w14:textId="77777777" w:rsidR="00DC1902" w:rsidRPr="00DA38EC" w:rsidRDefault="00DC1902" w:rsidP="001E7036"/>
        </w:tc>
        <w:tc>
          <w:tcPr>
            <w:tcW w:w="2777" w:type="dxa"/>
            <w:tcBorders>
              <w:top w:val="single" w:sz="6" w:space="0" w:color="020835"/>
              <w:left w:val="single" w:sz="6" w:space="0" w:color="020835"/>
              <w:bottom w:val="single" w:sz="6" w:space="0" w:color="020835"/>
              <w:right w:val="single" w:sz="6" w:space="0" w:color="020835"/>
            </w:tcBorders>
          </w:tcPr>
          <w:p w14:paraId="0080CB3A" w14:textId="77777777" w:rsidR="00DC1902" w:rsidRPr="00DA38EC" w:rsidRDefault="00DC1902" w:rsidP="001E7036">
            <w:r>
              <w:t xml:space="preserve">IntegrationServicesDEV-CMN-RG </w:t>
            </w:r>
          </w:p>
        </w:tc>
        <w:tc>
          <w:tcPr>
            <w:tcW w:w="1892" w:type="dxa"/>
            <w:tcBorders>
              <w:top w:val="single" w:sz="6" w:space="0" w:color="020835"/>
              <w:left w:val="single" w:sz="6" w:space="0" w:color="020835"/>
              <w:bottom w:val="single" w:sz="6" w:space="0" w:color="020835"/>
              <w:right w:val="single" w:sz="6" w:space="0" w:color="020835"/>
            </w:tcBorders>
          </w:tcPr>
          <w:p w14:paraId="68010E6A" w14:textId="77777777" w:rsidR="00DC1902" w:rsidRPr="009307E4" w:rsidRDefault="00DC1902" w:rsidP="001E7036">
            <w:r w:rsidRPr="0062381A">
              <w:t xml:space="preserve">To </w:t>
            </w:r>
            <w:r>
              <w:t>send messages for</w:t>
            </w:r>
            <w:r w:rsidRPr="0062381A">
              <w:t xml:space="preserve"> flow in ESB Dashboard and logs.</w:t>
            </w:r>
          </w:p>
        </w:tc>
      </w:tr>
      <w:tr w:rsidR="00DC1902" w:rsidRPr="009307E4" w14:paraId="29D80CA3" w14:textId="77777777" w:rsidTr="001E7036">
        <w:trPr>
          <w:trHeight w:val="300"/>
        </w:trPr>
        <w:tc>
          <w:tcPr>
            <w:tcW w:w="2168" w:type="dxa"/>
            <w:tcBorders>
              <w:top w:val="single" w:sz="6" w:space="0" w:color="020835"/>
              <w:left w:val="single" w:sz="6" w:space="0" w:color="020835"/>
              <w:bottom w:val="single" w:sz="6" w:space="0" w:color="020835"/>
              <w:right w:val="single" w:sz="6" w:space="0" w:color="020835"/>
            </w:tcBorders>
          </w:tcPr>
          <w:p w14:paraId="1DDB3818" w14:textId="77777777" w:rsidR="00DC1902" w:rsidRDefault="00DC1902" w:rsidP="001E7036">
            <w:r>
              <w:t xml:space="preserve">Azure Function </w:t>
            </w:r>
          </w:p>
        </w:tc>
        <w:tc>
          <w:tcPr>
            <w:tcW w:w="2219" w:type="dxa"/>
            <w:tcBorders>
              <w:top w:val="single" w:sz="6" w:space="0" w:color="020835"/>
              <w:left w:val="single" w:sz="6" w:space="0" w:color="020835"/>
              <w:bottom w:val="single" w:sz="6" w:space="0" w:color="020835"/>
              <w:right w:val="single" w:sz="6" w:space="0" w:color="020835"/>
            </w:tcBorders>
          </w:tcPr>
          <w:p w14:paraId="7E03C05D" w14:textId="77777777" w:rsidR="00DC1902" w:rsidRDefault="00DC1902" w:rsidP="001E7036">
            <w:r>
              <w:t>SBWE1-ISP-DV-FAP-72</w:t>
            </w:r>
          </w:p>
        </w:tc>
        <w:tc>
          <w:tcPr>
            <w:tcW w:w="2777" w:type="dxa"/>
            <w:tcBorders>
              <w:top w:val="single" w:sz="6" w:space="0" w:color="020835"/>
              <w:left w:val="single" w:sz="6" w:space="0" w:color="020835"/>
              <w:bottom w:val="single" w:sz="6" w:space="0" w:color="020835"/>
              <w:right w:val="single" w:sz="6" w:space="0" w:color="020835"/>
            </w:tcBorders>
          </w:tcPr>
          <w:p w14:paraId="70F7B335" w14:textId="77777777" w:rsidR="00DC1902" w:rsidRDefault="00DC1902" w:rsidP="001E7036">
            <w:r w:rsidRPr="007652CD">
              <w:t>IntegrationServices-</w:t>
            </w:r>
            <w:r>
              <w:t>MON</w:t>
            </w:r>
            <w:r w:rsidRPr="007652CD">
              <w:t>-RG</w:t>
            </w:r>
          </w:p>
        </w:tc>
        <w:tc>
          <w:tcPr>
            <w:tcW w:w="1892" w:type="dxa"/>
            <w:tcBorders>
              <w:top w:val="single" w:sz="6" w:space="0" w:color="020835"/>
              <w:left w:val="single" w:sz="6" w:space="0" w:color="020835"/>
              <w:bottom w:val="single" w:sz="6" w:space="0" w:color="020835"/>
              <w:right w:val="single" w:sz="6" w:space="0" w:color="020835"/>
            </w:tcBorders>
          </w:tcPr>
          <w:p w14:paraId="69A2E92B" w14:textId="77777777" w:rsidR="00DC1902" w:rsidRPr="0062381A" w:rsidRDefault="00DC1902" w:rsidP="001E7036">
            <w:r>
              <w:t>To send ESB Dashboard Request to Elastic Search API</w:t>
            </w:r>
          </w:p>
        </w:tc>
      </w:tr>
    </w:tbl>
    <w:p w14:paraId="60697FE9" w14:textId="77777777" w:rsidR="00DC1902" w:rsidRPr="00DA38EC" w:rsidRDefault="00DC1902" w:rsidP="00DC1902">
      <w:r w:rsidRPr="00DA38EC">
        <w:t> </w:t>
      </w:r>
    </w:p>
    <w:p w14:paraId="4A5CFE69" w14:textId="77777777" w:rsidR="00DC1902" w:rsidRDefault="00DC1902" w:rsidP="00DC1902">
      <w:r w:rsidRPr="00DA38EC">
        <w:rPr>
          <w:b/>
          <w:bCs/>
          <w:u w:val="single"/>
        </w:rPr>
        <w:t>NB</w:t>
      </w:r>
      <w:r w:rsidRPr="00DA38EC">
        <w:t>: See detail in ID cards paragraph </w:t>
      </w:r>
    </w:p>
    <w:p w14:paraId="6C98EA25" w14:textId="77777777" w:rsidR="00DC1902" w:rsidRPr="00DA38EC" w:rsidRDefault="00DC1902" w:rsidP="00DC1902"/>
    <w:p w14:paraId="415B6BC7" w14:textId="77777777" w:rsidR="00DC1902" w:rsidRPr="00DC1902" w:rsidRDefault="00DC1902" w:rsidP="00DC1902">
      <w:pPr>
        <w:rPr>
          <w:b/>
          <w:bCs/>
          <w:u w:val="single"/>
        </w:rPr>
      </w:pPr>
      <w:r w:rsidRPr="00DC1902">
        <w:rPr>
          <w:b/>
          <w:bCs/>
          <w:u w:val="single"/>
        </w:rPr>
        <w:t>Tags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245"/>
      </w:tblGrid>
      <w:tr w:rsidR="00DC1902" w:rsidRPr="00DA38EC" w14:paraId="3A27B637"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6B427F24" w14:textId="77777777" w:rsidR="00DC1902" w:rsidRPr="00DA38EC" w:rsidRDefault="00DC1902" w:rsidP="001E7036">
            <w:r w:rsidRPr="00DA38EC">
              <w:t>Name </w:t>
            </w:r>
          </w:p>
        </w:tc>
        <w:tc>
          <w:tcPr>
            <w:tcW w:w="4245" w:type="dxa"/>
            <w:tcBorders>
              <w:top w:val="single" w:sz="6" w:space="0" w:color="auto"/>
              <w:left w:val="single" w:sz="6" w:space="0" w:color="auto"/>
              <w:bottom w:val="single" w:sz="6" w:space="0" w:color="auto"/>
              <w:right w:val="single" w:sz="6" w:space="0" w:color="auto"/>
            </w:tcBorders>
            <w:shd w:val="clear" w:color="auto" w:fill="002060"/>
            <w:hideMark/>
          </w:tcPr>
          <w:p w14:paraId="71147DB6" w14:textId="77777777" w:rsidR="00DC1902" w:rsidRPr="00DA38EC" w:rsidRDefault="00DC1902" w:rsidP="001E7036">
            <w:r w:rsidRPr="00DA38EC">
              <w:t>Value </w:t>
            </w:r>
          </w:p>
        </w:tc>
      </w:tr>
      <w:tr w:rsidR="00DC1902" w:rsidRPr="00DA38EC" w14:paraId="7034F4BF"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208622A4" w14:textId="77777777" w:rsidR="00DC1902" w:rsidRPr="00DA38EC" w:rsidRDefault="00DC1902" w:rsidP="001E7036">
            <w:r w:rsidRPr="00DA38EC">
              <w:t>Env </w:t>
            </w:r>
          </w:p>
        </w:tc>
        <w:tc>
          <w:tcPr>
            <w:tcW w:w="4245" w:type="dxa"/>
            <w:tcBorders>
              <w:top w:val="single" w:sz="6" w:space="0" w:color="auto"/>
              <w:left w:val="single" w:sz="6" w:space="0" w:color="auto"/>
              <w:bottom w:val="single" w:sz="6" w:space="0" w:color="auto"/>
              <w:right w:val="single" w:sz="6" w:space="0" w:color="auto"/>
            </w:tcBorders>
            <w:hideMark/>
          </w:tcPr>
          <w:p w14:paraId="54EBAC11" w14:textId="77777777" w:rsidR="00DC1902" w:rsidRPr="00DA38EC" w:rsidRDefault="00DC1902" w:rsidP="001E7036">
            <w:r w:rsidRPr="00DA38EC">
              <w:t>DEV/STG/PRD </w:t>
            </w:r>
          </w:p>
        </w:tc>
      </w:tr>
      <w:tr w:rsidR="00DC1902" w:rsidRPr="009307E4" w14:paraId="099B1860"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3A9E24CB" w14:textId="77777777" w:rsidR="00DC1902" w:rsidRPr="00DA38EC" w:rsidRDefault="00DC1902" w:rsidP="001E7036">
            <w:r w:rsidRPr="00DA38EC">
              <w:t>Flow </w:t>
            </w:r>
          </w:p>
        </w:tc>
        <w:tc>
          <w:tcPr>
            <w:tcW w:w="4245" w:type="dxa"/>
            <w:tcBorders>
              <w:top w:val="single" w:sz="6" w:space="0" w:color="auto"/>
              <w:left w:val="single" w:sz="6" w:space="0" w:color="auto"/>
              <w:bottom w:val="single" w:sz="6" w:space="0" w:color="auto"/>
              <w:right w:val="single" w:sz="6" w:space="0" w:color="auto"/>
            </w:tcBorders>
          </w:tcPr>
          <w:p w14:paraId="5FF65EAE" w14:textId="77777777" w:rsidR="00DC1902" w:rsidRPr="00BA7070" w:rsidRDefault="00DC1902" w:rsidP="001E7036">
            <w:pPr>
              <w:pStyle w:val="Lgende"/>
              <w:rPr>
                <w:i w:val="0"/>
                <w:iCs w:val="0"/>
                <w:color w:val="auto"/>
                <w:sz w:val="24"/>
                <w:szCs w:val="24"/>
                <w:lang w:val="en-US"/>
              </w:rPr>
            </w:pPr>
            <w:r w:rsidRPr="00BA7070">
              <w:rPr>
                <w:i w:val="0"/>
                <w:iCs w:val="0"/>
                <w:color w:val="auto"/>
                <w:sz w:val="24"/>
                <w:szCs w:val="24"/>
                <w:lang w:val="en-US"/>
              </w:rPr>
              <w:t xml:space="preserve"> </w:t>
            </w:r>
            <w:r w:rsidRPr="00BA7070">
              <w:rPr>
                <w:i w:val="0"/>
                <w:iCs w:val="0"/>
                <w:color w:val="auto"/>
                <w:sz w:val="24"/>
                <w:szCs w:val="24"/>
                <w:highlight w:val="yellow"/>
                <w:lang w:val="en-US"/>
              </w:rPr>
              <w:t>??</w:t>
            </w:r>
          </w:p>
        </w:tc>
      </w:tr>
      <w:tr w:rsidR="00DC1902" w:rsidRPr="009307E4" w14:paraId="66F80140" w14:textId="77777777" w:rsidTr="001E7036">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002060"/>
            <w:hideMark/>
          </w:tcPr>
          <w:p w14:paraId="1E02C237" w14:textId="77777777" w:rsidR="00DC1902" w:rsidRPr="00DA38EC" w:rsidRDefault="00DC1902" w:rsidP="001E7036">
            <w:r w:rsidRPr="00DA38EC">
              <w:t>Desc </w:t>
            </w:r>
          </w:p>
        </w:tc>
        <w:tc>
          <w:tcPr>
            <w:tcW w:w="4245" w:type="dxa"/>
            <w:tcBorders>
              <w:top w:val="single" w:sz="6" w:space="0" w:color="auto"/>
              <w:left w:val="single" w:sz="6" w:space="0" w:color="auto"/>
              <w:bottom w:val="single" w:sz="6" w:space="0" w:color="auto"/>
              <w:right w:val="single" w:sz="6" w:space="0" w:color="auto"/>
            </w:tcBorders>
          </w:tcPr>
          <w:p w14:paraId="6AE17951" w14:textId="77777777" w:rsidR="00DC1902" w:rsidRPr="008435C9" w:rsidRDefault="00DC1902" w:rsidP="001E7036">
            <w:pPr>
              <w:pStyle w:val="Lgende"/>
              <w:rPr>
                <w:lang w:val="en-US"/>
              </w:rPr>
            </w:pPr>
            <w:r w:rsidRPr="00D06E5F">
              <w:rPr>
                <w:i w:val="0"/>
                <w:iCs w:val="0"/>
                <w:color w:val="auto"/>
                <w:sz w:val="24"/>
                <w:szCs w:val="24"/>
                <w:lang w:val="en-US"/>
              </w:rPr>
              <w:t xml:space="preserve">Send </w:t>
            </w:r>
            <w:r w:rsidRPr="00BA7070">
              <w:rPr>
                <w:i w:val="0"/>
                <w:iCs w:val="0"/>
                <w:color w:val="auto"/>
                <w:sz w:val="24"/>
                <w:szCs w:val="24"/>
                <w:lang w:val="en-US"/>
              </w:rPr>
              <w:t>Vendor</w:t>
            </w:r>
            <w:r w:rsidRPr="00D06E5F">
              <w:rPr>
                <w:i w:val="0"/>
                <w:iCs w:val="0"/>
                <w:color w:val="auto"/>
                <w:sz w:val="24"/>
                <w:szCs w:val="24"/>
                <w:lang w:val="en-US"/>
              </w:rPr>
              <w:t xml:space="preserve"> to </w:t>
            </w:r>
            <w:proofErr w:type="spellStart"/>
            <w:r w:rsidRPr="00D06E5F">
              <w:rPr>
                <w:i w:val="0"/>
                <w:iCs w:val="0"/>
                <w:color w:val="auto"/>
                <w:sz w:val="24"/>
                <w:szCs w:val="24"/>
                <w:lang w:val="en-US"/>
              </w:rPr>
              <w:t>DataVerse</w:t>
            </w:r>
            <w:proofErr w:type="spellEnd"/>
            <w:r w:rsidRPr="00D06E5F">
              <w:rPr>
                <w:i w:val="0"/>
                <w:iCs w:val="0"/>
                <w:color w:val="auto"/>
                <w:sz w:val="24"/>
                <w:szCs w:val="24"/>
                <w:lang w:val="en-US"/>
              </w:rPr>
              <w:t xml:space="preserve"> (Supplier Performance </w:t>
            </w:r>
            <w:proofErr w:type="spellStart"/>
            <w:r w:rsidRPr="00D06E5F">
              <w:rPr>
                <w:i w:val="0"/>
                <w:iCs w:val="0"/>
                <w:color w:val="auto"/>
                <w:sz w:val="24"/>
                <w:szCs w:val="24"/>
                <w:lang w:val="en-US"/>
              </w:rPr>
              <w:t>Assessement</w:t>
            </w:r>
            <w:proofErr w:type="spellEnd"/>
            <w:r w:rsidRPr="00D06E5F">
              <w:rPr>
                <w:i w:val="0"/>
                <w:iCs w:val="0"/>
                <w:color w:val="auto"/>
                <w:sz w:val="24"/>
                <w:szCs w:val="24"/>
                <w:lang w:val="en-US"/>
              </w:rPr>
              <w:t>)</w:t>
            </w:r>
          </w:p>
        </w:tc>
      </w:tr>
    </w:tbl>
    <w:p w14:paraId="5354D295" w14:textId="77777777" w:rsidR="00DC1902" w:rsidRPr="00DA38EC" w:rsidRDefault="00DC1902" w:rsidP="00DC1902">
      <w:r w:rsidRPr="00DA38EC">
        <w:rPr>
          <w:b/>
          <w:bCs/>
          <w:u w:val="single"/>
        </w:rPr>
        <w:t>NB</w:t>
      </w:r>
      <w:r w:rsidRPr="00DA38EC">
        <w:t>: See detail in ID cards paragraph </w:t>
      </w:r>
    </w:p>
    <w:p w14:paraId="781F9244" w14:textId="77777777" w:rsidR="00DC1902" w:rsidRPr="00DA38EC" w:rsidRDefault="00DC1902" w:rsidP="00DC1902">
      <w:r w:rsidRPr="7A733D6E">
        <w:t> </w:t>
      </w:r>
    </w:p>
    <w:p w14:paraId="6E3B295F" w14:textId="77777777" w:rsidR="00DC1902" w:rsidRDefault="00DC1902" w:rsidP="00DC1902">
      <w:pPr>
        <w:pStyle w:val="Titre3"/>
        <w:spacing w:line="240" w:lineRule="auto"/>
        <w:rPr>
          <w:rFonts w:eastAsia="Arial" w:cs="Arial"/>
        </w:rPr>
      </w:pPr>
      <w:r w:rsidRPr="2A97CA46">
        <w:rPr>
          <w:rFonts w:eastAsia="Arial" w:cs="Arial"/>
        </w:rPr>
        <w:t>Connectivities and security</w:t>
      </w:r>
    </w:p>
    <w:p w14:paraId="6EAF064A" w14:textId="77777777" w:rsidR="00DC1902" w:rsidRPr="00CA74AF" w:rsidRDefault="00DC1902" w:rsidP="00DC1902"/>
    <w:p w14:paraId="4B912A8F" w14:textId="77777777" w:rsidR="00DC1902" w:rsidRPr="00090416" w:rsidRDefault="00DC1902" w:rsidP="00DC1902">
      <w:pPr>
        <w:rPr>
          <w:rFonts w:ascii="Aptos" w:eastAsia="Aptos" w:hAnsi="Aptos" w:cs="Aptos"/>
          <w:b/>
          <w:bCs/>
          <w:color w:val="000000" w:themeColor="text1"/>
          <w:u w:val="single"/>
        </w:rPr>
      </w:pPr>
      <w:r>
        <w:rPr>
          <w:rFonts w:ascii="Aptos" w:eastAsia="Aptos" w:hAnsi="Aptos" w:cs="Aptos"/>
          <w:b/>
          <w:bCs/>
          <w:color w:val="000000" w:themeColor="text1"/>
          <w:u w:val="single"/>
        </w:rPr>
        <w:t>IFS</w:t>
      </w:r>
      <w:r w:rsidRPr="00090416">
        <w:rPr>
          <w:rFonts w:ascii="Aptos" w:eastAsia="Aptos" w:hAnsi="Aptos" w:cs="Aptos"/>
          <w:b/>
          <w:bCs/>
          <w:color w:val="000000" w:themeColor="text1"/>
          <w:u w:val="single"/>
        </w:rPr>
        <w:t xml:space="preserve"> API: </w:t>
      </w:r>
    </w:p>
    <w:p w14:paraId="1B1A9C86"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URL: </w:t>
      </w:r>
      <w:r w:rsidRPr="00DF66F8">
        <w:rPr>
          <w:rFonts w:ascii="Aptos" w:eastAsia="Aptos" w:hAnsi="Aptos" w:cs="Aptos"/>
          <w:color w:val="000000" w:themeColor="text1"/>
        </w:rPr>
        <w:t>https://apimgt.sbmoffshore.com/</w:t>
      </w:r>
      <w:r>
        <w:rPr>
          <w:rFonts w:ascii="Aptos" w:eastAsia="Aptos" w:hAnsi="Aptos" w:cs="Aptos"/>
          <w:color w:val="000000" w:themeColor="text1"/>
        </w:rPr>
        <w:t>compute/IFS</w:t>
      </w:r>
    </w:p>
    <w:p w14:paraId="66F37BB9"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Api Scope: </w:t>
      </w:r>
      <w:r w:rsidRPr="00090416">
        <w:rPr>
          <w:rFonts w:ascii="Aptos" w:eastAsia="Aptos" w:hAnsi="Aptos" w:cs="Aptos"/>
          <w:color w:val="000000" w:themeColor="text1"/>
        </w:rPr>
        <w:t>api://</w:t>
      </w:r>
      <w:r>
        <w:rPr>
          <w:rFonts w:ascii="Aptos" w:eastAsia="Aptos" w:hAnsi="Aptos" w:cs="Aptos"/>
          <w:color w:val="000000" w:themeColor="text1"/>
        </w:rPr>
        <w:t>api.ifs.{env}</w:t>
      </w:r>
      <w:r w:rsidRPr="00A02254">
        <w:rPr>
          <w:rFonts w:ascii="Aptos" w:eastAsia="Aptos" w:hAnsi="Aptos" w:cs="Aptos"/>
          <w:color w:val="000000" w:themeColor="text1"/>
        </w:rPr>
        <w:t>/.default</w:t>
      </w:r>
    </w:p>
    <w:p w14:paraId="25DE4725"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lastRenderedPageBreak/>
        <w:t>API Subcription Key : Compute subscription Key link to Product Compute</w:t>
      </w:r>
    </w:p>
    <w:p w14:paraId="5B5C0F3C" w14:textId="77777777" w:rsidR="00DC1902" w:rsidRDefault="00DC1902" w:rsidP="00DC1902">
      <w:pPr>
        <w:rPr>
          <w:rFonts w:ascii="Aptos" w:eastAsia="Aptos" w:hAnsi="Aptos" w:cs="Aptos"/>
          <w:color w:val="000000" w:themeColor="text1"/>
        </w:rPr>
      </w:pPr>
    </w:p>
    <w:p w14:paraId="75C164DC" w14:textId="77777777" w:rsidR="00DC1902" w:rsidRPr="00090416" w:rsidRDefault="00DC1902" w:rsidP="00DC1902">
      <w:pPr>
        <w:rPr>
          <w:rFonts w:ascii="Aptos" w:eastAsia="Aptos" w:hAnsi="Aptos" w:cs="Aptos"/>
          <w:b/>
          <w:bCs/>
          <w:color w:val="000000" w:themeColor="text1"/>
          <w:u w:val="single"/>
        </w:rPr>
      </w:pPr>
      <w:r>
        <w:rPr>
          <w:rFonts w:ascii="Aptos" w:eastAsia="Aptos" w:hAnsi="Aptos" w:cs="Aptos"/>
          <w:b/>
          <w:bCs/>
          <w:color w:val="000000" w:themeColor="text1"/>
          <w:u w:val="single"/>
        </w:rPr>
        <w:t>Dataverse</w:t>
      </w:r>
      <w:r w:rsidRPr="00090416">
        <w:rPr>
          <w:rFonts w:ascii="Aptos" w:eastAsia="Aptos" w:hAnsi="Aptos" w:cs="Aptos"/>
          <w:b/>
          <w:bCs/>
          <w:color w:val="000000" w:themeColor="text1"/>
          <w:u w:val="single"/>
        </w:rPr>
        <w:t xml:space="preserve"> API: </w:t>
      </w:r>
    </w:p>
    <w:p w14:paraId="174733A0"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URL: </w:t>
      </w:r>
    </w:p>
    <w:p w14:paraId="21944397"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Dev: </w:t>
      </w:r>
      <w:r w:rsidRPr="00290831">
        <w:rPr>
          <w:rFonts w:ascii="Aptos" w:eastAsia="Aptos" w:hAnsi="Aptos" w:cs="Aptos"/>
          <w:color w:val="000000" w:themeColor="text1"/>
        </w:rPr>
        <w:t>https://sbmsupplierportaltest.crm4.dynamics.com/</w:t>
      </w:r>
    </w:p>
    <w:p w14:paraId="4FF1AFC0"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 Uat: </w:t>
      </w:r>
      <w:hyperlink r:id="rId18" w:history="1">
        <w:r w:rsidRPr="00856B63">
          <w:rPr>
            <w:rStyle w:val="Lienhypertexte"/>
            <w:rFonts w:ascii="Aptos" w:eastAsia="Aptos" w:hAnsi="Aptos" w:cs="Aptos"/>
          </w:rPr>
          <w:t>https://sbmsupplierportaluat.crm4.dynamics.com/</w:t>
        </w:r>
      </w:hyperlink>
    </w:p>
    <w:p w14:paraId="05F045ED" w14:textId="77777777" w:rsidR="00DC1902" w:rsidRDefault="00DC1902" w:rsidP="00DC1902">
      <w:pPr>
        <w:rPr>
          <w:rFonts w:ascii="Aptos" w:eastAsia="Aptos" w:hAnsi="Aptos" w:cs="Aptos"/>
          <w:color w:val="000000" w:themeColor="text1"/>
        </w:rPr>
      </w:pPr>
      <w:r>
        <w:rPr>
          <w:rFonts w:ascii="Aptos" w:eastAsia="Aptos" w:hAnsi="Aptos" w:cs="Aptos"/>
          <w:color w:val="000000" w:themeColor="text1"/>
        </w:rPr>
        <w:t xml:space="preserve">Client Id: </w:t>
      </w:r>
      <w:r w:rsidRPr="003860F1">
        <w:rPr>
          <w:rFonts w:ascii="Aptos" w:eastAsia="Aptos" w:hAnsi="Aptos" w:cs="Aptos"/>
          <w:color w:val="000000" w:themeColor="text1"/>
        </w:rPr>
        <w:t>dataverseClientId</w:t>
      </w:r>
      <w:r>
        <w:rPr>
          <w:rFonts w:ascii="Aptos" w:eastAsia="Aptos" w:hAnsi="Aptos" w:cs="Aptos"/>
          <w:color w:val="000000" w:themeColor="text1"/>
        </w:rPr>
        <w:t xml:space="preserve"> in release pipeline</w:t>
      </w:r>
      <w:r>
        <w:rPr>
          <w:rFonts w:ascii="Aptos" w:eastAsia="Aptos" w:hAnsi="Aptos" w:cs="Aptos"/>
          <w:color w:val="000000" w:themeColor="text1"/>
        </w:rPr>
        <w:br/>
        <w:t xml:space="preserve">Client Secret: </w:t>
      </w:r>
      <w:r w:rsidRPr="003860F1">
        <w:rPr>
          <w:rFonts w:ascii="Aptos" w:eastAsia="Aptos" w:hAnsi="Aptos" w:cs="Aptos"/>
          <w:color w:val="000000" w:themeColor="text1"/>
        </w:rPr>
        <w:t>SUPPLIER-PORTAL-DATAVERSE-CLIENT-SECRET</w:t>
      </w:r>
      <w:r>
        <w:rPr>
          <w:rFonts w:ascii="Aptos" w:eastAsia="Aptos" w:hAnsi="Aptos" w:cs="Aptos"/>
          <w:color w:val="000000" w:themeColor="text1"/>
        </w:rPr>
        <w:t xml:space="preserve"> in Keyvault</w:t>
      </w:r>
    </w:p>
    <w:p w14:paraId="6DB73B29" w14:textId="77777777" w:rsidR="00DC1902" w:rsidRDefault="00DC1902" w:rsidP="00DC1902">
      <w:pPr>
        <w:rPr>
          <w:rFonts w:ascii="Aptos" w:eastAsia="Aptos" w:hAnsi="Aptos" w:cs="Aptos"/>
          <w:color w:val="000000" w:themeColor="text1"/>
        </w:rPr>
      </w:pPr>
    </w:p>
    <w:p w14:paraId="2965783A" w14:textId="77777777" w:rsidR="00DC1902" w:rsidRPr="00DC1902" w:rsidRDefault="00DC1902" w:rsidP="00DC1902">
      <w:pPr>
        <w:pStyle w:val="Titre3"/>
        <w:spacing w:line="240" w:lineRule="auto"/>
        <w:rPr>
          <w:rFonts w:eastAsia="Arial" w:cs="Arial"/>
        </w:rPr>
      </w:pPr>
      <w:r w:rsidRPr="00DC1902">
        <w:rPr>
          <w:rFonts w:eastAsia="Arial" w:cs="Arial"/>
        </w:rPr>
        <w:t>Azure Devops </w:t>
      </w:r>
    </w:p>
    <w:p w14:paraId="34C204F0" w14:textId="79764B91" w:rsidR="00DC1902" w:rsidRPr="00DC1902" w:rsidRDefault="00DC1902" w:rsidP="00DC1902">
      <w:pPr>
        <w:rPr>
          <w:b/>
          <w:bCs/>
          <w:u w:val="single"/>
        </w:rPr>
      </w:pPr>
      <w:r w:rsidRPr="00DC1902">
        <w:rPr>
          <w:b/>
          <w:bCs/>
          <w:u w:val="single"/>
        </w:rPr>
        <w:t>Repository</w:t>
      </w:r>
    </w:p>
    <w:p w14:paraId="12444A0D" w14:textId="77777777" w:rsidR="00DC1902" w:rsidRDefault="00DC1902" w:rsidP="00DC1902">
      <w:r>
        <w:t xml:space="preserve">Vendor Repository will contain Half flow to received and send Master Data Vendordata in Service Bus and azure function </w:t>
      </w:r>
      <w:r w:rsidRPr="009307E4">
        <w:t>SBWE1-ISP-DV-FAP-</w:t>
      </w:r>
      <w:r>
        <w:t>41</w:t>
      </w:r>
      <w:r w:rsidRPr="009307E4">
        <w:t>.</w:t>
      </w:r>
    </w:p>
    <w:p w14:paraId="60D9868C" w14:textId="77777777" w:rsidR="00DC1902" w:rsidRDefault="00DC1902" w:rsidP="00DC1902">
      <w:r>
        <w:t xml:space="preserve">Supplier Portal Repository will contain Half flow to receive message and send Master Data Vendor to SPA and azure function </w:t>
      </w:r>
      <w:r w:rsidRPr="009307E4">
        <w:t>SBWE1-ISP-DV-FAP-</w:t>
      </w:r>
      <w:r>
        <w:t>57</w:t>
      </w:r>
      <w:r w:rsidRPr="009307E4">
        <w:t>.</w:t>
      </w:r>
    </w:p>
    <w:p w14:paraId="140BA10C" w14:textId="77777777" w:rsidR="00DC1902" w:rsidRDefault="00DC1902" w:rsidP="00DC1902"/>
    <w:p w14:paraId="1D2E0A53" w14:textId="174627EC" w:rsidR="00DC1902" w:rsidRPr="00DC1902" w:rsidRDefault="00DC1902" w:rsidP="00DC1902">
      <w:pPr>
        <w:rPr>
          <w:b/>
          <w:bCs/>
          <w:u w:val="single"/>
        </w:rPr>
      </w:pPr>
      <w:r w:rsidRPr="00DC1902">
        <w:rPr>
          <w:b/>
          <w:bCs/>
          <w:u w:val="single"/>
        </w:rPr>
        <w:t>Continuous Integration</w:t>
      </w:r>
    </w:p>
    <w:p w14:paraId="0A4ED824" w14:textId="18448244" w:rsidR="00DC1902" w:rsidRPr="00DC1902" w:rsidRDefault="00DC1902" w:rsidP="00DC1902">
      <w:pPr>
        <w:rPr>
          <w:i/>
          <w:iCs/>
        </w:rPr>
      </w:pPr>
      <w:r w:rsidRPr="00DC1902">
        <w:rPr>
          <w:i/>
          <w:iCs/>
        </w:rPr>
        <w:t>Branching strategy</w:t>
      </w:r>
    </w:p>
    <w:p w14:paraId="0DC68338" w14:textId="77777777" w:rsidR="00DC1902" w:rsidRPr="009307E4" w:rsidRDefault="00DC1902" w:rsidP="00DC1902">
      <w:r w:rsidRPr="00354E1A">
        <w:drawing>
          <wp:inline distT="0" distB="0" distL="0" distR="0" wp14:anchorId="3421F558" wp14:editId="15CE0497">
            <wp:extent cx="5760720" cy="3001645"/>
            <wp:effectExtent l="0" t="0" r="0" b="8255"/>
            <wp:docPr id="1736539842" name="Image 8"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diagramme&#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01645"/>
                    </a:xfrm>
                    <a:prstGeom prst="rect">
                      <a:avLst/>
                    </a:prstGeom>
                    <a:noFill/>
                    <a:ln>
                      <a:noFill/>
                    </a:ln>
                  </pic:spPr>
                </pic:pic>
              </a:graphicData>
            </a:graphic>
          </wp:inline>
        </w:drawing>
      </w:r>
      <w:r w:rsidRPr="009307E4">
        <w:t> </w:t>
      </w:r>
    </w:p>
    <w:p w14:paraId="13A4C048" w14:textId="77777777" w:rsidR="00DC1902" w:rsidRPr="009307E4" w:rsidRDefault="00DC1902" w:rsidP="00DC1902">
      <w:r w:rsidRPr="009307E4">
        <w:t> </w:t>
      </w:r>
    </w:p>
    <w:p w14:paraId="327141D4" w14:textId="41BD5A78" w:rsidR="00DC1902" w:rsidRDefault="00DC1902" w:rsidP="00DC1902">
      <w:r w:rsidRPr="00354E1A">
        <w:t>The default branch is main. We always create new branches from main. Work in progress is done on feature branches, under the naming rule “feature/&lt;</w:t>
      </w:r>
      <w:r w:rsidRPr="00354E1A">
        <w:rPr>
          <w:b/>
          <w:bCs/>
          <w:u w:val="single"/>
        </w:rPr>
        <w:t>flow</w:t>
      </w:r>
      <w:r w:rsidRPr="00354E1A">
        <w:t>&gt;/x”. The more commits, the better. Once it can be deployed, we create release branches under the naming rule “release/&lt;</w:t>
      </w:r>
      <w:r w:rsidRPr="00354E1A">
        <w:rPr>
          <w:b/>
          <w:bCs/>
          <w:u w:val="single"/>
        </w:rPr>
        <w:t>flow</w:t>
      </w:r>
      <w:r w:rsidRPr="00354E1A">
        <w:t xml:space="preserve">&gt;/y”. For DEV environment, we can deploy directly from feature branches. On release branches, we keep the history of all commits from feature branches. One release branch can include one or more feature branches, in case we want to deploy several features at the same </w:t>
      </w:r>
      <w:r w:rsidRPr="00354E1A">
        <w:lastRenderedPageBreak/>
        <w:t>time. When the release is validated, it can be deployed to the production environment. Then we merge the release into the main branch with the “squash merge” option to keep a clean commit history for the main branch.</w:t>
      </w:r>
    </w:p>
    <w:p w14:paraId="4D08ABFD" w14:textId="77777777" w:rsidR="00DC1902" w:rsidRPr="009307E4" w:rsidRDefault="00DC1902" w:rsidP="00DC1902"/>
    <w:p w14:paraId="3DF73A48" w14:textId="2504BC6D" w:rsidR="00DC1902" w:rsidRPr="00DC1902" w:rsidRDefault="00DC1902" w:rsidP="00DC1902">
      <w:pPr>
        <w:rPr>
          <w:i/>
          <w:iCs/>
        </w:rPr>
      </w:pPr>
      <w:r w:rsidRPr="00DC1902">
        <w:rPr>
          <w:i/>
          <w:iCs/>
        </w:rPr>
        <w:t>Continuous Delivery</w:t>
      </w:r>
    </w:p>
    <w:p w14:paraId="5083B4F2" w14:textId="77777777" w:rsidR="00DC1902" w:rsidRPr="009307E4" w:rsidRDefault="00DC1902" w:rsidP="00DC1902">
      <w:r w:rsidRPr="00DA38EC">
        <w:t> </w:t>
      </w:r>
      <w:r w:rsidRPr="00320469">
        <w:t xml:space="preserve">There is one build pipeline per repository, and one project build pipeline that contains all resources used by more than one flow. The granularity is the same for release pipelines. For release pipelines, we have two root folders named Core - ADF – </w:t>
      </w:r>
      <w:r>
        <w:t>EDB</w:t>
      </w:r>
      <w:r w:rsidRPr="009307E4">
        <w:t xml:space="preserve"> and</w:t>
      </w:r>
      <w:r w:rsidRPr="00320469">
        <w:t xml:space="preserve"> </w:t>
      </w:r>
      <w:r>
        <w:t>ElectricalCable</w:t>
      </w:r>
      <w:r w:rsidRPr="00320469">
        <w:t>.</w:t>
      </w:r>
      <w:r w:rsidRPr="009307E4">
        <w:t> </w:t>
      </w:r>
    </w:p>
    <w:p w14:paraId="67C18B1E" w14:textId="77777777" w:rsidR="00DC1902" w:rsidRPr="00320469" w:rsidRDefault="00DC1902" w:rsidP="00DC1902">
      <w:r w:rsidRPr="00320469">
        <w:rPr>
          <w:b/>
          <w:bCs/>
          <w:u w:val="single"/>
        </w:rPr>
        <w:t>Naming</w:t>
      </w:r>
      <w:r w:rsidRPr="00320469">
        <w:t>: </w:t>
      </w:r>
    </w:p>
    <w:p w14:paraId="0702EAA0" w14:textId="77777777" w:rsidR="00DC1902" w:rsidRPr="009307E4" w:rsidRDefault="00DC1902" w:rsidP="008D3003">
      <w:pPr>
        <w:numPr>
          <w:ilvl w:val="0"/>
          <w:numId w:val="4"/>
        </w:numPr>
        <w:spacing w:before="0" w:after="160" w:line="278" w:lineRule="auto"/>
        <w:jc w:val="left"/>
      </w:pPr>
      <w:r w:rsidRPr="00320469">
        <w:t xml:space="preserve">Build pipeline per flow: </w:t>
      </w:r>
      <w:r w:rsidRPr="00B66AA8">
        <w:t>IFS - PurchaseOrder</w:t>
      </w:r>
    </w:p>
    <w:p w14:paraId="15EF9EBF" w14:textId="77777777" w:rsidR="00DC1902" w:rsidRPr="009307E4" w:rsidRDefault="00DC1902" w:rsidP="008D3003">
      <w:pPr>
        <w:numPr>
          <w:ilvl w:val="0"/>
          <w:numId w:val="5"/>
        </w:numPr>
        <w:spacing w:before="0" w:after="160" w:line="278" w:lineRule="auto"/>
        <w:jc w:val="left"/>
      </w:pPr>
      <w:r w:rsidRPr="00320469">
        <w:t xml:space="preserve">Project build pipeline: </w:t>
      </w:r>
      <w:r w:rsidRPr="00B66AA8">
        <w:t>IFS - PurchaseOrder</w:t>
      </w:r>
    </w:p>
    <w:p w14:paraId="24A9B5B8" w14:textId="77777777" w:rsidR="00DC1902" w:rsidRDefault="00DC1902" w:rsidP="008D3003">
      <w:pPr>
        <w:numPr>
          <w:ilvl w:val="0"/>
          <w:numId w:val="7"/>
        </w:numPr>
        <w:spacing w:before="0" w:after="160" w:line="278" w:lineRule="auto"/>
        <w:jc w:val="left"/>
      </w:pPr>
      <w:r w:rsidRPr="00B66AA8">
        <w:t xml:space="preserve">Release pipeline per flow: IFS </w:t>
      </w:r>
      <w:r>
        <w:t>–</w:t>
      </w:r>
      <w:r w:rsidRPr="00B66AA8">
        <w:t xml:space="preserve"> PurchaseOrder</w:t>
      </w:r>
    </w:p>
    <w:p w14:paraId="1DAD0D64" w14:textId="77777777" w:rsidR="00DC1902" w:rsidRPr="00B66AA8" w:rsidRDefault="00DC1902" w:rsidP="008D3003">
      <w:pPr>
        <w:numPr>
          <w:ilvl w:val="0"/>
          <w:numId w:val="7"/>
        </w:numPr>
        <w:spacing w:before="0" w:after="160" w:line="278" w:lineRule="auto"/>
        <w:jc w:val="left"/>
      </w:pPr>
      <w:r w:rsidRPr="00B66AA8">
        <w:t>Project release pipeline: IFS - PurchaseOrder</w:t>
      </w:r>
    </w:p>
    <w:p w14:paraId="12E77BFD" w14:textId="77777777" w:rsidR="00DC1902" w:rsidRPr="00DA38EC" w:rsidRDefault="00DC1902" w:rsidP="008D3003">
      <w:pPr>
        <w:numPr>
          <w:ilvl w:val="0"/>
          <w:numId w:val="7"/>
        </w:numPr>
        <w:spacing w:before="0" w:after="160" w:line="278" w:lineRule="auto"/>
        <w:jc w:val="left"/>
      </w:pPr>
      <w:r w:rsidRPr="06E4DCF6">
        <w:t xml:space="preserve">Build pipeline per flow: </w:t>
      </w:r>
      <w:r>
        <w:t>Supplier Portal</w:t>
      </w:r>
    </w:p>
    <w:p w14:paraId="558C5766" w14:textId="77777777" w:rsidR="00DC1902" w:rsidRPr="00DA38EC" w:rsidRDefault="00DC1902" w:rsidP="008D3003">
      <w:pPr>
        <w:pStyle w:val="Paragraphedeliste"/>
        <w:numPr>
          <w:ilvl w:val="0"/>
          <w:numId w:val="7"/>
        </w:numPr>
        <w:spacing w:before="0" w:after="160" w:line="278" w:lineRule="auto"/>
        <w:jc w:val="left"/>
      </w:pPr>
      <w:r w:rsidRPr="06E4DCF6">
        <w:t xml:space="preserve">Project build pipeline: </w:t>
      </w:r>
      <w:r>
        <w:t>Supplier Portal</w:t>
      </w:r>
    </w:p>
    <w:p w14:paraId="0401D0A1" w14:textId="77777777" w:rsidR="00DC1902" w:rsidRPr="00DA38EC" w:rsidRDefault="00DC1902" w:rsidP="008D3003">
      <w:pPr>
        <w:pStyle w:val="Paragraphedeliste"/>
        <w:numPr>
          <w:ilvl w:val="0"/>
          <w:numId w:val="7"/>
        </w:numPr>
        <w:spacing w:before="0" w:after="160" w:line="278" w:lineRule="auto"/>
        <w:jc w:val="left"/>
      </w:pPr>
      <w:r w:rsidRPr="06E4DCF6">
        <w:t xml:space="preserve">Release pipeline per flow: </w:t>
      </w:r>
      <w:r>
        <w:t>SupplierPortal</w:t>
      </w:r>
    </w:p>
    <w:p w14:paraId="54AD6B88" w14:textId="77777777" w:rsidR="00DC1902" w:rsidRDefault="00DC1902" w:rsidP="008D3003">
      <w:pPr>
        <w:pStyle w:val="Paragraphedeliste"/>
        <w:numPr>
          <w:ilvl w:val="0"/>
          <w:numId w:val="7"/>
        </w:numPr>
        <w:spacing w:before="0" w:after="160" w:line="278" w:lineRule="auto"/>
        <w:jc w:val="left"/>
      </w:pPr>
      <w:r w:rsidRPr="06E4DCF6">
        <w:t xml:space="preserve">Project release pipeline: </w:t>
      </w:r>
      <w:r>
        <w:t>SupplierPortal</w:t>
      </w:r>
    </w:p>
    <w:p w14:paraId="3DDA52AA" w14:textId="77777777" w:rsidR="00DC1902" w:rsidRPr="007F46FC" w:rsidRDefault="00DC1902" w:rsidP="00DC1902">
      <w:pPr>
        <w:pStyle w:val="Paragraphedeliste"/>
        <w:spacing w:before="0" w:after="160" w:line="278" w:lineRule="auto"/>
        <w:jc w:val="left"/>
      </w:pPr>
    </w:p>
    <w:p w14:paraId="1C031F58" w14:textId="77777777" w:rsidR="00DC1902" w:rsidRPr="00DC1902" w:rsidRDefault="00DC1902" w:rsidP="00DC1902">
      <w:pPr>
        <w:pStyle w:val="Titre3"/>
        <w:spacing w:line="240" w:lineRule="auto"/>
        <w:rPr>
          <w:rFonts w:eastAsia="Arial" w:cs="Arial"/>
        </w:rPr>
      </w:pPr>
      <w:r w:rsidRPr="00DC1902">
        <w:rPr>
          <w:rFonts w:eastAsia="Arial" w:cs="Arial"/>
        </w:rPr>
        <w:t>Monitoring </w:t>
      </w:r>
    </w:p>
    <w:p w14:paraId="3ED62BC4" w14:textId="5972D290" w:rsidR="00DC1902" w:rsidRPr="00DC1902" w:rsidRDefault="00DC1902" w:rsidP="00DC1902">
      <w:pPr>
        <w:rPr>
          <w:b/>
          <w:bCs/>
          <w:u w:val="single"/>
        </w:rPr>
      </w:pPr>
      <w:r w:rsidRPr="00DC1902">
        <w:rPr>
          <w:b/>
          <w:bCs/>
          <w:u w:val="single"/>
        </w:rPr>
        <w:t>ESB Dashboard</w:t>
      </w:r>
    </w:p>
    <w:p w14:paraId="3959CBE8" w14:textId="77777777" w:rsidR="00DC1902" w:rsidRPr="00DA38EC" w:rsidRDefault="00DC1902" w:rsidP="00DC1902">
      <w:r w:rsidRPr="5B082642">
        <w:t xml:space="preserve">Flow type : </w:t>
      </w:r>
      <w:r w:rsidRPr="00413554">
        <w:rPr>
          <w:highlight w:val="yellow"/>
        </w:rPr>
        <w:t>??</w:t>
      </w:r>
    </w:p>
    <w:p w14:paraId="44F0449E" w14:textId="77777777" w:rsidR="00DC1902" w:rsidRDefault="00DC1902" w:rsidP="00DC1902"/>
    <w:p w14:paraId="50854A39" w14:textId="2219F904" w:rsidR="00DC1902" w:rsidRPr="00DC1902" w:rsidRDefault="00DC1902" w:rsidP="00DC1902">
      <w:pPr>
        <w:rPr>
          <w:b/>
          <w:bCs/>
          <w:u w:val="single"/>
        </w:rPr>
      </w:pPr>
      <w:r w:rsidRPr="00DC1902">
        <w:rPr>
          <w:b/>
          <w:bCs/>
          <w:u w:val="single"/>
        </w:rPr>
        <w:t>Interface identity card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0"/>
        <w:gridCol w:w="2010"/>
        <w:gridCol w:w="2010"/>
        <w:gridCol w:w="1920"/>
        <w:gridCol w:w="1920"/>
      </w:tblGrid>
      <w:tr w:rsidR="00DC1902" w:rsidRPr="00DA38EC" w14:paraId="53DE8018"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shd w:val="clear" w:color="auto" w:fill="002060"/>
            <w:hideMark/>
          </w:tcPr>
          <w:p w14:paraId="247D4AF8" w14:textId="77777777" w:rsidR="00DC1902" w:rsidRPr="00DA38EC" w:rsidRDefault="00DC1902" w:rsidP="001E7036">
            <w:r w:rsidRPr="00DA38EC">
              <w:t>PartnerCode </w:t>
            </w:r>
          </w:p>
        </w:tc>
        <w:tc>
          <w:tcPr>
            <w:tcW w:w="2010" w:type="dxa"/>
            <w:tcBorders>
              <w:top w:val="single" w:sz="6" w:space="0" w:color="020835"/>
              <w:left w:val="single" w:sz="6" w:space="0" w:color="020835"/>
              <w:bottom w:val="single" w:sz="6" w:space="0" w:color="020835"/>
              <w:right w:val="single" w:sz="6" w:space="0" w:color="020835"/>
            </w:tcBorders>
            <w:shd w:val="clear" w:color="auto" w:fill="002060"/>
            <w:hideMark/>
          </w:tcPr>
          <w:p w14:paraId="75B1D2E6" w14:textId="77777777" w:rsidR="00DC1902" w:rsidRPr="00DA38EC" w:rsidRDefault="00DC1902" w:rsidP="001E7036">
            <w:r w:rsidRPr="00DA38EC">
              <w:t>Type </w:t>
            </w:r>
          </w:p>
        </w:tc>
        <w:tc>
          <w:tcPr>
            <w:tcW w:w="2010" w:type="dxa"/>
            <w:tcBorders>
              <w:top w:val="single" w:sz="6" w:space="0" w:color="020835"/>
              <w:left w:val="single" w:sz="6" w:space="0" w:color="020835"/>
              <w:bottom w:val="single" w:sz="6" w:space="0" w:color="020835"/>
              <w:right w:val="single" w:sz="6" w:space="0" w:color="020835"/>
            </w:tcBorders>
            <w:shd w:val="clear" w:color="auto" w:fill="002060"/>
            <w:hideMark/>
          </w:tcPr>
          <w:p w14:paraId="41F4B458" w14:textId="77777777" w:rsidR="00DC1902" w:rsidRPr="00DA38EC" w:rsidRDefault="00DC1902" w:rsidP="001E7036">
            <w:r w:rsidRPr="00DA38EC">
              <w:t>Name </w:t>
            </w:r>
          </w:p>
        </w:tc>
        <w:tc>
          <w:tcPr>
            <w:tcW w:w="1920" w:type="dxa"/>
            <w:tcBorders>
              <w:top w:val="single" w:sz="6" w:space="0" w:color="020835"/>
              <w:left w:val="single" w:sz="6" w:space="0" w:color="020835"/>
              <w:bottom w:val="single" w:sz="6" w:space="0" w:color="020835"/>
              <w:right w:val="single" w:sz="6" w:space="0" w:color="020835"/>
            </w:tcBorders>
            <w:shd w:val="clear" w:color="auto" w:fill="002060"/>
            <w:hideMark/>
          </w:tcPr>
          <w:p w14:paraId="63B7784C" w14:textId="77777777" w:rsidR="00DC1902" w:rsidRPr="00DA38EC" w:rsidRDefault="00DC1902" w:rsidP="001E7036">
            <w:r w:rsidRPr="00DA38EC">
              <w:t>Resource Group </w:t>
            </w:r>
          </w:p>
        </w:tc>
        <w:tc>
          <w:tcPr>
            <w:tcW w:w="1920" w:type="dxa"/>
            <w:tcBorders>
              <w:top w:val="single" w:sz="6" w:space="0" w:color="020835"/>
              <w:left w:val="single" w:sz="6" w:space="0" w:color="020835"/>
              <w:bottom w:val="single" w:sz="6" w:space="0" w:color="020835"/>
              <w:right w:val="single" w:sz="6" w:space="0" w:color="020835"/>
            </w:tcBorders>
            <w:shd w:val="clear" w:color="auto" w:fill="002060"/>
            <w:hideMark/>
          </w:tcPr>
          <w:p w14:paraId="108EDDC5" w14:textId="77777777" w:rsidR="00DC1902" w:rsidRPr="00DA38EC" w:rsidRDefault="00DC1902" w:rsidP="001E7036">
            <w:r w:rsidRPr="00DA38EC">
              <w:t>Comment </w:t>
            </w:r>
          </w:p>
        </w:tc>
      </w:tr>
      <w:tr w:rsidR="00DC1902" w:rsidRPr="00DA38EC" w14:paraId="565EFB16"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tcPr>
          <w:p w14:paraId="19E4F508"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7F99055A"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2C6F388B"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41D9073C"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3DF7615D" w14:textId="77777777" w:rsidR="00DC1902" w:rsidRPr="00DA38EC" w:rsidRDefault="00DC1902" w:rsidP="001E7036"/>
        </w:tc>
      </w:tr>
      <w:tr w:rsidR="00DC1902" w:rsidRPr="00DA38EC" w14:paraId="37211616"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tcPr>
          <w:p w14:paraId="14D34DB7"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09592D57"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3D2D1D80"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06D18880"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2F6E578A" w14:textId="77777777" w:rsidR="00DC1902" w:rsidRPr="00DA38EC" w:rsidRDefault="00DC1902" w:rsidP="001E7036"/>
        </w:tc>
      </w:tr>
      <w:tr w:rsidR="00DC1902" w:rsidRPr="00DA38EC" w14:paraId="5FE5A7FE"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tcPr>
          <w:p w14:paraId="0B591260"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7322B22E"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151A8F97"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37035784"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16413D9F" w14:textId="77777777" w:rsidR="00DC1902" w:rsidRPr="00DA38EC" w:rsidRDefault="00DC1902" w:rsidP="001E7036"/>
        </w:tc>
      </w:tr>
      <w:tr w:rsidR="00DC1902" w:rsidRPr="00DA38EC" w14:paraId="72F1096C"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tcPr>
          <w:p w14:paraId="086AB410"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008A75CD"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5AD5DE7C"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59C530E9"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7CF2353B" w14:textId="77777777" w:rsidR="00DC1902" w:rsidRPr="00DA38EC" w:rsidRDefault="00DC1902" w:rsidP="001E7036"/>
        </w:tc>
      </w:tr>
      <w:tr w:rsidR="00DC1902" w:rsidRPr="00DA38EC" w14:paraId="673E582D" w14:textId="77777777" w:rsidTr="001E7036">
        <w:trPr>
          <w:trHeight w:val="300"/>
        </w:trPr>
        <w:tc>
          <w:tcPr>
            <w:tcW w:w="2010" w:type="dxa"/>
            <w:tcBorders>
              <w:top w:val="single" w:sz="6" w:space="0" w:color="020835"/>
              <w:left w:val="single" w:sz="6" w:space="0" w:color="020835"/>
              <w:bottom w:val="single" w:sz="6" w:space="0" w:color="020835"/>
              <w:right w:val="single" w:sz="6" w:space="0" w:color="020835"/>
            </w:tcBorders>
          </w:tcPr>
          <w:p w14:paraId="24037124"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33184420" w14:textId="77777777" w:rsidR="00DC1902" w:rsidRPr="00DA38EC" w:rsidRDefault="00DC1902" w:rsidP="001E7036"/>
        </w:tc>
        <w:tc>
          <w:tcPr>
            <w:tcW w:w="2010" w:type="dxa"/>
            <w:tcBorders>
              <w:top w:val="single" w:sz="6" w:space="0" w:color="020835"/>
              <w:left w:val="single" w:sz="6" w:space="0" w:color="020835"/>
              <w:bottom w:val="single" w:sz="6" w:space="0" w:color="020835"/>
              <w:right w:val="single" w:sz="6" w:space="0" w:color="020835"/>
            </w:tcBorders>
          </w:tcPr>
          <w:p w14:paraId="44FA557E"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52AEA2C1" w14:textId="77777777" w:rsidR="00DC1902" w:rsidRPr="00DA38EC" w:rsidRDefault="00DC1902" w:rsidP="001E7036"/>
        </w:tc>
        <w:tc>
          <w:tcPr>
            <w:tcW w:w="1920" w:type="dxa"/>
            <w:tcBorders>
              <w:top w:val="single" w:sz="6" w:space="0" w:color="020835"/>
              <w:left w:val="single" w:sz="6" w:space="0" w:color="020835"/>
              <w:bottom w:val="single" w:sz="6" w:space="0" w:color="020835"/>
              <w:right w:val="single" w:sz="6" w:space="0" w:color="020835"/>
            </w:tcBorders>
          </w:tcPr>
          <w:p w14:paraId="10A6BA1B" w14:textId="77777777" w:rsidR="00DC1902" w:rsidRPr="00DA38EC" w:rsidRDefault="00DC1902" w:rsidP="001E7036"/>
        </w:tc>
      </w:tr>
      <w:tr w:rsidR="00DC1902" w:rsidRPr="00DA38EC" w14:paraId="05565697" w14:textId="77777777" w:rsidTr="001E7036">
        <w:trPr>
          <w:trHeight w:val="300"/>
        </w:trPr>
        <w:tc>
          <w:tcPr>
            <w:tcW w:w="6" w:type="dxa"/>
            <w:tcBorders>
              <w:top w:val="single" w:sz="6" w:space="0" w:color="020835"/>
              <w:left w:val="single" w:sz="6" w:space="0" w:color="020835"/>
              <w:bottom w:val="single" w:sz="6" w:space="0" w:color="020835"/>
              <w:right w:val="single" w:sz="6" w:space="0" w:color="020835"/>
            </w:tcBorders>
          </w:tcPr>
          <w:p w14:paraId="5DC9A34B" w14:textId="77777777" w:rsidR="00DC1902" w:rsidRPr="00DA38EC" w:rsidRDefault="00DC1902" w:rsidP="001E7036"/>
        </w:tc>
        <w:tc>
          <w:tcPr>
            <w:tcW w:w="6" w:type="dxa"/>
            <w:tcBorders>
              <w:top w:val="single" w:sz="6" w:space="0" w:color="020835"/>
              <w:left w:val="single" w:sz="6" w:space="0" w:color="020835"/>
              <w:bottom w:val="single" w:sz="6" w:space="0" w:color="020835"/>
              <w:right w:val="single" w:sz="6" w:space="0" w:color="020835"/>
            </w:tcBorders>
          </w:tcPr>
          <w:p w14:paraId="1B8A5222" w14:textId="77777777" w:rsidR="00DC1902" w:rsidRPr="00DA38EC" w:rsidRDefault="00DC1902" w:rsidP="001E7036"/>
        </w:tc>
        <w:tc>
          <w:tcPr>
            <w:tcW w:w="6" w:type="dxa"/>
            <w:tcBorders>
              <w:top w:val="single" w:sz="6" w:space="0" w:color="020835"/>
              <w:left w:val="single" w:sz="6" w:space="0" w:color="020835"/>
              <w:bottom w:val="single" w:sz="6" w:space="0" w:color="020835"/>
              <w:right w:val="single" w:sz="6" w:space="0" w:color="020835"/>
            </w:tcBorders>
          </w:tcPr>
          <w:p w14:paraId="247DACAF" w14:textId="77777777" w:rsidR="00DC1902" w:rsidRPr="00DA38EC" w:rsidRDefault="00DC1902" w:rsidP="001E7036"/>
        </w:tc>
        <w:tc>
          <w:tcPr>
            <w:tcW w:w="6" w:type="dxa"/>
            <w:tcBorders>
              <w:top w:val="single" w:sz="6" w:space="0" w:color="020835"/>
              <w:left w:val="single" w:sz="6" w:space="0" w:color="020835"/>
              <w:bottom w:val="single" w:sz="6" w:space="0" w:color="020835"/>
              <w:right w:val="single" w:sz="6" w:space="0" w:color="020835"/>
            </w:tcBorders>
          </w:tcPr>
          <w:p w14:paraId="0456703F" w14:textId="77777777" w:rsidR="00DC1902" w:rsidRPr="00DA38EC" w:rsidRDefault="00DC1902" w:rsidP="001E7036"/>
        </w:tc>
        <w:tc>
          <w:tcPr>
            <w:tcW w:w="6" w:type="dxa"/>
            <w:tcBorders>
              <w:top w:val="single" w:sz="6" w:space="0" w:color="020835"/>
              <w:left w:val="single" w:sz="6" w:space="0" w:color="020835"/>
              <w:bottom w:val="single" w:sz="6" w:space="0" w:color="020835"/>
              <w:right w:val="single" w:sz="6" w:space="0" w:color="020835"/>
            </w:tcBorders>
          </w:tcPr>
          <w:p w14:paraId="031CDCFC" w14:textId="77777777" w:rsidR="00DC1902" w:rsidRPr="00DA38EC" w:rsidRDefault="00DC1902" w:rsidP="001E7036"/>
        </w:tc>
      </w:tr>
    </w:tbl>
    <w:p w14:paraId="72A5D2FA" w14:textId="6127B217" w:rsidR="000C7DC6" w:rsidRPr="0077388C" w:rsidRDefault="00DC1902" w:rsidP="00DC1902">
      <w:pPr>
        <w:rPr>
          <w:rFonts w:cs="Arial"/>
          <w:noProof w:val="0"/>
        </w:rPr>
      </w:pPr>
      <w:r>
        <w:br w:type="page"/>
      </w:r>
    </w:p>
    <w:p w14:paraId="5E9BB0B0" w14:textId="4AE81151" w:rsidR="009338E0" w:rsidRPr="0077388C" w:rsidRDefault="009338E0" w:rsidP="00AB0AE6">
      <w:pPr>
        <w:spacing w:before="0" w:after="0"/>
        <w:ind w:right="141"/>
        <w:jc w:val="left"/>
        <w:rPr>
          <w:rFonts w:cs="Arial"/>
          <w:noProof w:val="0"/>
        </w:rPr>
      </w:pPr>
    </w:p>
    <w:p w14:paraId="15D6311F" w14:textId="77777777" w:rsidR="000C7DC6" w:rsidRPr="0077388C" w:rsidRDefault="006F411A" w:rsidP="00AB0AE6">
      <w:pPr>
        <w:spacing w:line="276" w:lineRule="auto"/>
        <w:ind w:right="141"/>
        <w:rPr>
          <w:rFonts w:cs="Arial"/>
          <w:noProof w:val="0"/>
        </w:rPr>
      </w:pPr>
      <w:r w:rsidRPr="0077388C">
        <w:rPr>
          <w:rFonts w:cs="Arial"/>
        </w:rPr>
        <mc:AlternateContent>
          <mc:Choice Requires="wps">
            <w:drawing>
              <wp:anchor distT="0" distB="0" distL="114300" distR="114300" simplePos="0" relativeHeight="251658246" behindDoc="0" locked="0" layoutInCell="1" allowOverlap="1" wp14:anchorId="13BCAA94" wp14:editId="47E89E12">
                <wp:simplePos x="0" y="0"/>
                <wp:positionH relativeFrom="column">
                  <wp:posOffset>3245874</wp:posOffset>
                </wp:positionH>
                <wp:positionV relativeFrom="paragraph">
                  <wp:posOffset>4818011</wp:posOffset>
                </wp:positionV>
                <wp:extent cx="1600200" cy="914400"/>
                <wp:effectExtent l="0" t="0" r="0" b="0"/>
                <wp:wrapSquare wrapText="bothSides"/>
                <wp:docPr id="26" name="Zone de texte 26"/>
                <wp:cNvGraphicFramePr/>
                <a:graphic xmlns:a="http://schemas.openxmlformats.org/drawingml/2006/main">
                  <a:graphicData uri="http://schemas.microsoft.com/office/word/2010/wordprocessingShape">
                    <wps:wsp>
                      <wps:cNvSpPr txBox="1"/>
                      <wps:spPr>
                        <a:xfrm>
                          <a:off x="0" y="0"/>
                          <a:ext cx="16002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DED9CB" w14:textId="77777777" w:rsidR="00BE5425" w:rsidRDefault="00BE5425" w:rsidP="00BB2457">
                            <w:pPr>
                              <w:pStyle w:val="DERDECOUVInfos"/>
                            </w:pPr>
                            <w:r>
                              <w:t>WWW.MIDDLEWAY.EU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BCAA94" id="Zone de texte 26" o:spid="_x0000_s1030" type="#_x0000_t202" style="position:absolute;left:0;text-align:left;margin-left:255.6pt;margin-top:379.35pt;width:126pt;height:1in;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" filled="f" stroked="f">
                <v:textbox>
                  <w:txbxContent>
                    <w:p w14:paraId="3BDED9CB" w14:textId="77777777" w:rsidR="00BE5425" w:rsidRDefault="00BE5425" w:rsidP="00BB2457">
                      <w:pPr>
                        <w:pStyle w:val="DERDECOUVInfos"/>
                      </w:pPr>
                      <w:r>
                        <w:t>WWW.MIDDLEWAY.EU</w:t>
                      </w:r>
                    </w:p>
                  </w:txbxContent>
                </v:textbox>
                <w10:wrap type="square"/>
              </v:shape>
            </w:pict>
          </mc:Fallback>
        </mc:AlternateContent>
      </w:r>
      <w:r w:rsidR="004C5909" w:rsidRPr="0077388C">
        <w:rPr>
          <w:rFonts w:cs="Arial"/>
        </w:rPr>
        <mc:AlternateContent>
          <mc:Choice Requires="wpg">
            <w:drawing>
              <wp:anchor distT="0" distB="0" distL="114300" distR="114300" simplePos="0" relativeHeight="251658245" behindDoc="1" locked="0" layoutInCell="1" allowOverlap="1" wp14:anchorId="4204FC1E" wp14:editId="5448F419">
                <wp:simplePos x="0" y="0"/>
                <wp:positionH relativeFrom="column">
                  <wp:posOffset>-685800</wp:posOffset>
                </wp:positionH>
                <wp:positionV relativeFrom="paragraph">
                  <wp:posOffset>-1974850</wp:posOffset>
                </wp:positionV>
                <wp:extent cx="7657465" cy="10858500"/>
                <wp:effectExtent l="50800" t="25400" r="64135" b="114300"/>
                <wp:wrapNone/>
                <wp:docPr id="28" name="Grouper 28"/>
                <wp:cNvGraphicFramePr/>
                <a:graphic xmlns:a="http://schemas.openxmlformats.org/drawingml/2006/main">
                  <a:graphicData uri="http://schemas.microsoft.com/office/word/2010/wordprocessingGroup">
                    <wpg:wgp>
                      <wpg:cNvGrpSpPr/>
                      <wpg:grpSpPr>
                        <a:xfrm>
                          <a:off x="0" y="0"/>
                          <a:ext cx="7657465" cy="10858500"/>
                          <a:chOff x="0" y="0"/>
                          <a:chExt cx="7657465" cy="10858500"/>
                        </a:xfrm>
                      </wpg:grpSpPr>
                      <wps:wsp>
                        <wps:cNvPr id="15" name="Rectangle 15"/>
                        <wps:cNvSpPr/>
                        <wps:spPr>
                          <a:xfrm>
                            <a:off x="0" y="0"/>
                            <a:ext cx="7657465" cy="10858500"/>
                          </a:xfrm>
                          <a:prstGeom prst="rect">
                            <a:avLst/>
                          </a:prstGeom>
                          <a:solidFill>
                            <a:srgbClr val="000224"/>
                          </a:solidFill>
                          <a:ln>
                            <a:solidFill>
                              <a:srgbClr val="010835"/>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5" name="Image 25" descr="Macintosh HD:Users:dissidentia-05:Desktop:Papier entête-21.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14300" y="114300"/>
                            <a:ext cx="7505700" cy="10629265"/>
                          </a:xfrm>
                          <a:prstGeom prst="rect">
                            <a:avLst/>
                          </a:prstGeom>
                          <a:noFill/>
                          <a:ln>
                            <a:noFill/>
                          </a:ln>
                        </pic:spPr>
                      </pic:pic>
                    </wpg:wgp>
                  </a:graphicData>
                </a:graphic>
              </wp:anchor>
            </w:drawing>
          </mc:Choice>
          <mc:Fallback>
            <w:pict>
              <v:group w14:anchorId="77F0B94D" id="Grouper 28" o:spid="_x0000_s1026" style="position:absolute;margin-left:-54pt;margin-top:-155.5pt;width:602.95pt;height:855pt;z-index:-251643393" coordsize="76574,10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">
                <v:rect id="Rectangle 15" o:spid="_x0000_s1027" style="position:absolute;width:76574;height:108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" fillcolor="#000224" strokecolor="#010835">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8" type="#_x0000_t75" alt="Macintosh HD:Users:dissidentia-05:Desktop:Papier entête-21.png" style="position:absolute;left:1143;top:1143;width:75057;height:10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">
                  <v:imagedata r:id="rId21" o:title="Papier entête-21"/>
                </v:shape>
              </v:group>
            </w:pict>
          </mc:Fallback>
        </mc:AlternateContent>
      </w:r>
    </w:p>
    <w:sectPr w:rsidR="000C7DC6" w:rsidRPr="0077388C" w:rsidSect="000761CF">
      <w:headerReference w:type="even" r:id="rId22"/>
      <w:headerReference w:type="default" r:id="rId23"/>
      <w:footerReference w:type="even" r:id="rId24"/>
      <w:footerReference w:type="default" r:id="rId25"/>
      <w:headerReference w:type="first" r:id="rId26"/>
      <w:pgSz w:w="11900" w:h="16840"/>
      <w:pgMar w:top="2836" w:right="987" w:bottom="1418" w:left="992" w:header="1418" w:footer="89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0A63" w14:textId="77777777" w:rsidR="00EA6DBE" w:rsidRDefault="00EA6DBE" w:rsidP="00C974C4">
      <w:r>
        <w:separator/>
      </w:r>
    </w:p>
  </w:endnote>
  <w:endnote w:type="continuationSeparator" w:id="0">
    <w:p w14:paraId="30CE6B68" w14:textId="77777777" w:rsidR="00EA6DBE" w:rsidRDefault="00EA6DBE" w:rsidP="00C97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5608" w14:textId="77777777" w:rsidR="00BE5425" w:rsidRDefault="00BE5425" w:rsidP="00144387">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1A313578" w14:textId="77777777" w:rsidR="00BE5425" w:rsidRDefault="00BE5425" w:rsidP="0014438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C6E3" w14:textId="77777777" w:rsidR="00BE5425" w:rsidRPr="00437158" w:rsidRDefault="00BE5425" w:rsidP="00144387">
    <w:pPr>
      <w:pStyle w:val="Pieddepage"/>
      <w:framePr w:wrap="around" w:vAnchor="text" w:hAnchor="margin" w:xAlign="right" w:y="1"/>
      <w:rPr>
        <w:rStyle w:val="Numrodepage"/>
        <w:sz w:val="16"/>
      </w:rPr>
    </w:pPr>
    <w:r w:rsidRPr="00437158">
      <w:rPr>
        <w:rStyle w:val="Numrodepage"/>
        <w:sz w:val="16"/>
      </w:rPr>
      <w:fldChar w:fldCharType="begin"/>
    </w:r>
    <w:r>
      <w:rPr>
        <w:rStyle w:val="Numrodepage"/>
        <w:sz w:val="16"/>
      </w:rPr>
      <w:instrText>PAGE</w:instrText>
    </w:r>
    <w:r w:rsidRPr="00437158">
      <w:rPr>
        <w:rStyle w:val="Numrodepage"/>
        <w:sz w:val="16"/>
      </w:rPr>
      <w:instrText xml:space="preserve">  </w:instrText>
    </w:r>
    <w:r w:rsidRPr="00437158">
      <w:rPr>
        <w:rStyle w:val="Numrodepage"/>
        <w:sz w:val="16"/>
      </w:rPr>
      <w:fldChar w:fldCharType="separate"/>
    </w:r>
    <w:r w:rsidR="006F411A">
      <w:rPr>
        <w:rStyle w:val="Numrodepage"/>
        <w:sz w:val="16"/>
      </w:rPr>
      <w:t>1</w:t>
    </w:r>
    <w:r w:rsidRPr="00437158">
      <w:rPr>
        <w:rStyle w:val="Numrodepage"/>
        <w:sz w:val="16"/>
      </w:rPr>
      <w:fldChar w:fldCharType="end"/>
    </w:r>
  </w:p>
  <w:p w14:paraId="424CEFD2" w14:textId="77777777" w:rsidR="00BE5425" w:rsidRDefault="00BE5425" w:rsidP="00144387">
    <w:pPr>
      <w:pStyle w:val="Pieddepage"/>
      <w:ind w:left="-567" w:right="360"/>
    </w:pPr>
    <w:r>
      <w:drawing>
        <wp:anchor distT="0" distB="0" distL="114300" distR="114300" simplePos="0" relativeHeight="251658245" behindDoc="0" locked="0" layoutInCell="1" allowOverlap="1" wp14:anchorId="5EF6032A" wp14:editId="1EE456EC">
          <wp:simplePos x="0" y="0"/>
          <wp:positionH relativeFrom="margin">
            <wp:posOffset>6012815</wp:posOffset>
          </wp:positionH>
          <wp:positionV relativeFrom="margin">
            <wp:posOffset>8229600</wp:posOffset>
          </wp:positionV>
          <wp:extent cx="45085" cy="45085"/>
          <wp:effectExtent l="0" t="0" r="5715" b="5715"/>
          <wp:wrapSquare wrapText="bothSides"/>
          <wp:docPr id="17" name="Image 17" descr="Macintosh HD:Users:dissidentia-05:Desktop:Capture d’écran 2017-06-19 à 12.3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dissidentia-05:Desktop:Capture d’écran 2017-06-19 à 12.39.40.png"/>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45085" cy="4508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D30D" w14:textId="77777777" w:rsidR="00EA6DBE" w:rsidRDefault="00EA6DBE" w:rsidP="00C974C4">
      <w:r>
        <w:separator/>
      </w:r>
    </w:p>
  </w:footnote>
  <w:footnote w:type="continuationSeparator" w:id="0">
    <w:p w14:paraId="217F24B6" w14:textId="77777777" w:rsidR="00EA6DBE" w:rsidRDefault="00EA6DBE" w:rsidP="00C97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890" w14:textId="77777777" w:rsidR="00BE5425" w:rsidRDefault="00DD7FDE">
    <w:pPr>
      <w:pStyle w:val="En-tte"/>
    </w:pPr>
    <w:r>
      <w:drawing>
        <wp:anchor distT="0" distB="0" distL="114300" distR="114300" simplePos="0" relativeHeight="251658254" behindDoc="1" locked="0" layoutInCell="1" allowOverlap="1" wp14:anchorId="637B1A3C" wp14:editId="04AA6810">
          <wp:simplePos x="0" y="0"/>
          <wp:positionH relativeFrom="margin">
            <wp:align>center</wp:align>
          </wp:positionH>
          <wp:positionV relativeFrom="margin">
            <wp:align>center</wp:align>
          </wp:positionV>
          <wp:extent cx="7802880" cy="1548130"/>
          <wp:effectExtent l="0" t="0" r="0" b="1270"/>
          <wp:wrapNone/>
          <wp:docPr id="55" name="Picture 55" descr="Papier entête-22 copi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descr="Papier entête-22 copi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2880" cy="154813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52" behindDoc="1" locked="0" layoutInCell="1" allowOverlap="1" wp14:anchorId="1866CF62" wp14:editId="3B2EA477">
          <wp:simplePos x="0" y="0"/>
          <wp:positionH relativeFrom="margin">
            <wp:align>center</wp:align>
          </wp:positionH>
          <wp:positionV relativeFrom="margin">
            <wp:align>center</wp:align>
          </wp:positionV>
          <wp:extent cx="7802880" cy="944880"/>
          <wp:effectExtent l="0" t="0" r="0" b="0"/>
          <wp:wrapNone/>
          <wp:docPr id="52" name="Picture 52" descr="Papier entête-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Papier entête-2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02880" cy="944880"/>
                  </a:xfrm>
                  <a:prstGeom prst="rect">
                    <a:avLst/>
                  </a:prstGeom>
                  <a:noFill/>
                </pic:spPr>
              </pic:pic>
            </a:graphicData>
          </a:graphic>
          <wp14:sizeRelH relativeFrom="page">
            <wp14:pctWidth>0</wp14:pctWidth>
          </wp14:sizeRelH>
          <wp14:sizeRelV relativeFrom="page">
            <wp14:pctHeight>0</wp14:pctHeight>
          </wp14:sizeRelV>
        </wp:anchor>
      </w:drawing>
    </w:r>
    <w:r w:rsidR="00000000">
      <w:pict w14:anchorId="076836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filaire trame logo x2-23" style="position:absolute;left:0;text-align:left;margin-left:0;margin-top:0;width:595.2pt;height:841.9pt;z-index:-251658229;mso-wrap-edited:f;mso-width-percent:0;mso-height-percent:0;mso-position-horizontal:center;mso-position-horizontal-relative:margin;mso-position-vertical:center;mso-position-vertical-relative:margin;mso-width-percent:0;mso-height-percent:0" wrapcoords="5087 500 27 500 54 596 10800 807 10800 1115 408 1365 408 1461 4189 1731 4352 2038 54 2211 54 2308 4515 2346 4815 2962 54 3077 54 3192 4978 3269 5277 3885 435 3943 435 4058 5440 4193 5740 4808 54 4808 54 4923 5903 5116 6039 5424 408 5674 408 5789 4869 6020 5767 6039 5304 6347 54 6539 54 6635 2992 6655 3182 6943 3454 7251 27 7424 54 7520 15343 7578 15071 8193 435 8289 435 8386 14907 8501 14635 9117 54 9155 54 9251 14499 9424 14336 9732 14336 9751 408 10040 408 10117 10854 10328 14064 10347 13928 10655 27 10886 27 10982 10800 11271 10473 11290 8297 11540 8134 11578 435 11752 435 11848 6311 11886 7290 12482 54 12617 54 12713 7861 12809 8841 13406 435 13483 435 13579 9412 13733 10391 14329 54 14348 54 14444 10800 14656 10800 14964 27 15214 54 15310 10800 15579 10800 15887 435 16079 435 16175 10800 16195 10800 16810 54 16945 54 17041 10800 17118 10800 17733 435 17810 435 17907 10800 18041 10800 18657 54 18676 54 18772 10800 18964 10800 19272 408 19541 408 19638 9058 19868 10800 19888 10800 20195 27 20407 10800 20503 10800 21119 408 21273 408 21330 21545 21330 21545 21273 10800 21119 10800 20503 21191 20407 10800 20195 10800 19888 12595 19868 21545 19638 21545 19541 10800 19272 10800 18964 21164 18772 21164 18676 10800 18657 10800 18041 21518 17907 21518 17810 10800 17733 10800 17118 21164 17041 21164 16945 10800 16810 10800 16195 21518 16175 21518 16079 10800 15887 10800 15579 21164 15310 21191 15214 10800 14964 10800 14656 21164 14444 21164 14348 10609 14348 9575 13733 21518 13579 21518 13483 9058 13425 8025 12809 21164 12713 21164 12617 7508 12502 6474 11886 21518 11848 21518 11752 8569 11578 8841 11559 11262 11290 11262 11271 21191 10982 21191 10886 14064 10655 14200 10347 15941 10328 21545 10117 21545 10040 14499 9751 14499 9732 14635 9424 21164 9251 21164 9155 14771 9117 15071 8501 21518 8386 21518 8289 15207 8193 15479 7578 21164 7520 21164 7424 15642 7270 15914 6655 21164 6635 21164 6539 16050 6347 16213 6039 17111 6020 21545 5789 21545 5674 16485 5424 16621 5116 21164 4923 21164 4808 16757 4808 17056 4193 21518 4058 21518 3943 17192 3885 17492 3269 21191 3192 21137 3077 4951 2962 4651 2346 21164 2308 21164 2211 6610 2038 5440 1731 21545 1461 21545 1365 10800 1115 10800 807 21164 596 21191 500 19015 500 5087 500">
          <v:imagedata r:id="rId3" o:title="filaire trame logo x2-23"/>
          <w10:wrap anchorx="margin" anchory="margin"/>
        </v:shape>
      </w:pict>
    </w:r>
    <w:r>
      <w:drawing>
        <wp:anchor distT="0" distB="0" distL="114300" distR="114300" simplePos="0" relativeHeight="251658250" behindDoc="1" locked="0" layoutInCell="1" allowOverlap="1" wp14:anchorId="43F09196" wp14:editId="7F0DF0EB">
          <wp:simplePos x="0" y="0"/>
          <wp:positionH relativeFrom="margin">
            <wp:align>center</wp:align>
          </wp:positionH>
          <wp:positionV relativeFrom="margin">
            <wp:align>center</wp:align>
          </wp:positionV>
          <wp:extent cx="7802880" cy="944880"/>
          <wp:effectExtent l="0" t="0" r="0" b="0"/>
          <wp:wrapNone/>
          <wp:docPr id="45" name="Picture 45" descr="Papier entête-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Papier entête-2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02880" cy="94488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9" behindDoc="1" locked="0" layoutInCell="1" allowOverlap="1" wp14:anchorId="54E067DF" wp14:editId="3FFDC3A2">
          <wp:simplePos x="0" y="0"/>
          <wp:positionH relativeFrom="margin">
            <wp:align>center</wp:align>
          </wp:positionH>
          <wp:positionV relativeFrom="margin">
            <wp:align>center</wp:align>
          </wp:positionV>
          <wp:extent cx="5516880" cy="7802880"/>
          <wp:effectExtent l="0" t="0" r="0" b="0"/>
          <wp:wrapNone/>
          <wp:docPr id="42" name="Picture 42" descr="Papier entête-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Papier entête-2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16880" cy="780288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8" behindDoc="1" locked="0" layoutInCell="1" allowOverlap="1" wp14:anchorId="0546EDBB" wp14:editId="0D1AC42D">
          <wp:simplePos x="0" y="0"/>
          <wp:positionH relativeFrom="margin">
            <wp:align>center</wp:align>
          </wp:positionH>
          <wp:positionV relativeFrom="margin">
            <wp:align>center</wp:align>
          </wp:positionV>
          <wp:extent cx="7581900" cy="10706100"/>
          <wp:effectExtent l="0" t="0" r="0" b="0"/>
          <wp:wrapNone/>
          <wp:docPr id="33" name="Picture 33" descr="Suite de lettre sans texte-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Suite de lettre sans texte-19"/>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81900" cy="107061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7" behindDoc="1" locked="0" layoutInCell="1" allowOverlap="1" wp14:anchorId="56E4B063" wp14:editId="1E4FAF17">
          <wp:simplePos x="0" y="0"/>
          <wp:positionH relativeFrom="margin">
            <wp:align>center</wp:align>
          </wp:positionH>
          <wp:positionV relativeFrom="margin">
            <wp:align>center</wp:align>
          </wp:positionV>
          <wp:extent cx="7581900" cy="10706100"/>
          <wp:effectExtent l="0" t="0" r="0" b="0"/>
          <wp:wrapNone/>
          <wp:docPr id="8" name="Picture 24" descr="Suite de lettre sans texte-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Suite de lettre sans texte-19"/>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81900" cy="107061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6" behindDoc="1" locked="0" layoutInCell="1" allowOverlap="1" wp14:anchorId="71FCD91F" wp14:editId="0C227D51">
          <wp:simplePos x="0" y="0"/>
          <wp:positionH relativeFrom="margin">
            <wp:align>center</wp:align>
          </wp:positionH>
          <wp:positionV relativeFrom="margin">
            <wp:align>center</wp:align>
          </wp:positionV>
          <wp:extent cx="11493500" cy="16256000"/>
          <wp:effectExtent l="0" t="0" r="0" b="0"/>
          <wp:wrapNone/>
          <wp:docPr id="7" name="Picture 21" descr="Papier entête final-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Papier entête final-2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93500" cy="162560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2" behindDoc="1" locked="0" layoutInCell="1" allowOverlap="1" wp14:anchorId="222E3411" wp14:editId="61902706">
          <wp:simplePos x="0" y="0"/>
          <wp:positionH relativeFrom="margin">
            <wp:align>center</wp:align>
          </wp:positionH>
          <wp:positionV relativeFrom="margin">
            <wp:align>center</wp:align>
          </wp:positionV>
          <wp:extent cx="7581900" cy="10706100"/>
          <wp:effectExtent l="0" t="0" r="0" b="0"/>
          <wp:wrapNone/>
          <wp:docPr id="4" name="Picture 15" descr="Suite de lettre sans texte-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Suite de lettre sans texte-19"/>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81900" cy="107061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1" behindDoc="1" locked="0" layoutInCell="1" allowOverlap="1" wp14:anchorId="7235E984" wp14:editId="194C7314">
          <wp:simplePos x="0" y="0"/>
          <wp:positionH relativeFrom="margin">
            <wp:align>center</wp:align>
          </wp:positionH>
          <wp:positionV relativeFrom="margin">
            <wp:align>center</wp:align>
          </wp:positionV>
          <wp:extent cx="7581900" cy="10706100"/>
          <wp:effectExtent l="0" t="0" r="0" b="0"/>
          <wp:wrapNone/>
          <wp:docPr id="2" name="Picture 12" descr="Papier entête sans texte-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Papier entête sans texte-2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1900" cy="107061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BCBD" w14:textId="77777777" w:rsidR="00BE5425" w:rsidRDefault="003119E8">
    <w:pPr>
      <w:pStyle w:val="En-tte"/>
    </w:pPr>
    <w:r>
      <mc:AlternateContent>
        <mc:Choice Requires="wps">
          <w:drawing>
            <wp:anchor distT="0" distB="0" distL="114300" distR="114300" simplePos="0" relativeHeight="251658244" behindDoc="0" locked="0" layoutInCell="1" allowOverlap="1" wp14:anchorId="24E77F23" wp14:editId="60053662">
              <wp:simplePos x="0" y="0"/>
              <wp:positionH relativeFrom="column">
                <wp:posOffset>2660015</wp:posOffset>
              </wp:positionH>
              <wp:positionV relativeFrom="paragraph">
                <wp:posOffset>365760</wp:posOffset>
              </wp:positionV>
              <wp:extent cx="4084320" cy="428625"/>
              <wp:effectExtent l="0" t="0" r="0" b="0"/>
              <wp:wrapThrough wrapText="bothSides">
                <wp:wrapPolygon edited="0">
                  <wp:start x="336" y="3200"/>
                  <wp:lineTo x="336" y="17920"/>
                  <wp:lineTo x="21224" y="17920"/>
                  <wp:lineTo x="21224" y="3200"/>
                  <wp:lineTo x="336" y="3200"/>
                </wp:wrapPolygon>
              </wp:wrapThrough>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320" cy="4286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type="none" w="med" len="med"/>
                            <a:tailEnd type="none" w="med" len="med"/>
                          </a14:hiddenLine>
                        </a:ext>
                      </a:extLst>
                    </wps:spPr>
                    <wps:txbx>
                      <w:txbxContent>
                        <w:p w14:paraId="240515BD" w14:textId="5592273E" w:rsidR="00BE5425" w:rsidRPr="006F3AE7" w:rsidRDefault="00C813E8" w:rsidP="00C6429F">
                          <w:pPr>
                            <w:pStyle w:val="ENTTETitredocumentdate"/>
                            <w:jc w:val="right"/>
                          </w:pPr>
                          <w:r>
                            <w:t>SPA Specifications – 29/10/2025</w:t>
                          </w:r>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77F23" id="_x0000_t202" coordsize="21600,21600" o:spt="202" path="m,l,21600r21600,l21600,xe">
              <v:stroke joinstyle="miter"/>
              <v:path gradientshapeok="t" o:connecttype="rect"/>
            </v:shapetype>
            <v:shape id="Zone de texte 3" o:spid="_x0000_s1031" type="#_x0000_t202" style="position:absolute;left:0;text-align:left;margin-left:209.45pt;margin-top:28.8pt;width:321.6pt;height:33.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" filled="f" stroked="f">
              <v:textbox inset=",7.2pt,,7.2pt">
                <w:txbxContent>
                  <w:p w14:paraId="240515BD" w14:textId="5592273E" w:rsidR="00BE5425" w:rsidRPr="006F3AE7" w:rsidRDefault="00C813E8" w:rsidP="00C6429F">
                    <w:pPr>
                      <w:pStyle w:val="ENTTETitredocumentdate"/>
                      <w:jc w:val="right"/>
                    </w:pPr>
                    <w:r>
                      <w:t>SPA Specifications – 29/10/2025</w:t>
                    </w:r>
                  </w:p>
                </w:txbxContent>
              </v:textbox>
              <w10:wrap type="through"/>
            </v:shape>
          </w:pict>
        </mc:Fallback>
      </mc:AlternateContent>
    </w:r>
    <w:r w:rsidR="00000000">
      <w:pict w14:anchorId="43043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Papier entête-22 copie" style="position:absolute;left:0;text-align:left;margin-left:-54pt;margin-top:-2in;width:603pt;height:99pt;z-index:-251658227;mso-wrap-edited:f;mso-width-percent:0;mso-height-percent:0;mso-position-horizontal-relative:margin;mso-position-vertical-relative:margin;mso-width-percent:0;mso-height-percent:0" wrapcoords="-26 0 -26 21334 21600 21334 21600 0 -26 0">
          <v:imagedata r:id="rId1" o:title="Papier entête-22 copie" cropbottom="11333f"/>
          <w10:wrap anchorx="margin" anchory="margin"/>
        </v:shape>
      </w:pict>
    </w:r>
    <w:r w:rsidR="00DD7FDE">
      <mc:AlternateContent>
        <mc:Choice Requires="wps">
          <w:drawing>
            <wp:anchor distT="0" distB="0" distL="114300" distR="114300" simplePos="0" relativeHeight="251658243" behindDoc="0" locked="0" layoutInCell="1" allowOverlap="1" wp14:anchorId="12DF9AEA" wp14:editId="2746B762">
              <wp:simplePos x="0" y="0"/>
              <wp:positionH relativeFrom="column">
                <wp:posOffset>-342900</wp:posOffset>
              </wp:positionH>
              <wp:positionV relativeFrom="paragraph">
                <wp:posOffset>362585</wp:posOffset>
              </wp:positionV>
              <wp:extent cx="2400300" cy="428625"/>
              <wp:effectExtent l="0" t="0" r="0" b="0"/>
              <wp:wrapNone/>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030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E443D" w14:textId="75F15EAC" w:rsidR="00BE5425" w:rsidRPr="006F3AE7" w:rsidRDefault="00C813E8" w:rsidP="00C6429F">
                          <w:pPr>
                            <w:pStyle w:val="ENTTESoustitredoc"/>
                            <w:jc w:val="left"/>
                          </w:pPr>
                          <w:fldSimple w:instr=" DOCPROPERTY &quot;Client&quot; \* MERGEFORMAT ">
                            <w:r>
                              <w:t>SBM</w:t>
                            </w:r>
                          </w:fldSimple>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DF9AEA" id="Text Box 17" o:spid="_x0000_s1032" type="#_x0000_t202" style="position:absolute;left:0;text-align:left;margin-left:-27pt;margin-top:28.55pt;width:189pt;height:33.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" filled="f" stroked="f">
              <v:path arrowok="t"/>
              <v:textbox inset=",7.2pt,,7.2pt">
                <w:txbxContent>
                  <w:p w14:paraId="455E443D" w14:textId="75F15EAC" w:rsidR="00BE5425" w:rsidRPr="006F3AE7" w:rsidRDefault="00C813E8" w:rsidP="00C6429F">
                    <w:pPr>
                      <w:pStyle w:val="ENTTESoustitredoc"/>
                      <w:jc w:val="left"/>
                    </w:pPr>
                    <w:fldSimple w:instr=" DOCPROPERTY &quot;Client&quot; \* MERGEFORMAT ">
                      <w:r>
                        <w:t>SBM</w:t>
                      </w:r>
                    </w:fldSimple>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7C29" w14:textId="77777777" w:rsidR="00BE5425" w:rsidRDefault="00BE5425" w:rsidP="00637B64">
    <w:pPr>
      <w:pStyle w:val="En-tte"/>
      <w:tabs>
        <w:tab w:val="clear" w:pos="4536"/>
        <w:tab w:val="clear" w:pos="9072"/>
        <w:tab w:val="left" w:pos="2991"/>
        <w:tab w:val="left" w:pos="4010"/>
        <w:tab w:val="center" w:pos="4961"/>
      </w:tabs>
    </w:pPr>
    <w:r>
      <mc:AlternateContent>
        <mc:Choice Requires="wps">
          <w:drawing>
            <wp:anchor distT="0" distB="0" distL="114300" distR="114300" simplePos="0" relativeHeight="251658240" behindDoc="0" locked="0" layoutInCell="1" allowOverlap="1" wp14:anchorId="38E76E75" wp14:editId="2185465D">
              <wp:simplePos x="0" y="0"/>
              <wp:positionH relativeFrom="column">
                <wp:posOffset>-685800</wp:posOffset>
              </wp:positionH>
              <wp:positionV relativeFrom="paragraph">
                <wp:posOffset>-970280</wp:posOffset>
              </wp:positionV>
              <wp:extent cx="7658100" cy="10858500"/>
              <wp:effectExtent l="50800" t="25400" r="88900" b="114300"/>
              <wp:wrapNone/>
              <wp:docPr id="6" name="Rectangle 6"/>
              <wp:cNvGraphicFramePr/>
              <a:graphic xmlns:a="http://schemas.openxmlformats.org/drawingml/2006/main">
                <a:graphicData uri="http://schemas.microsoft.com/office/word/2010/wordprocessingShape">
                  <wps:wsp>
                    <wps:cNvSpPr/>
                    <wps:spPr>
                      <a:xfrm>
                        <a:off x="0" y="0"/>
                        <a:ext cx="7658100" cy="10858500"/>
                      </a:xfrm>
                      <a:prstGeom prst="rect">
                        <a:avLst/>
                      </a:prstGeom>
                      <a:solidFill>
                        <a:srgbClr val="000224"/>
                      </a:solidFill>
                      <a:ln>
                        <a:solidFill>
                          <a:srgbClr val="010835"/>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A629F" id="Rectangle 6" o:spid="_x0000_s1026" style="position:absolute;margin-left:-54pt;margin-top:-76.4pt;width:603pt;height:855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" fillcolor="#000224" strokecolor="#010835">
              <v:shadow on="t" color="black" opacity="22937f" origin=",.5" offset="0,.63889mm"/>
            </v:rect>
          </w:pict>
        </mc:Fallback>
      </mc:AlternateContent>
    </w:r>
    <w:r>
      <w:tab/>
    </w:r>
    <w:r>
      <w:drawing>
        <wp:inline distT="0" distB="0" distL="0" distR="0" wp14:anchorId="10E918AF" wp14:editId="59649C35">
          <wp:extent cx="5838190" cy="8257540"/>
          <wp:effectExtent l="0" t="0" r="3810" b="0"/>
          <wp:docPr id="21" name="Image 21" descr="Macintosh HD:Users:dissidentia-05:Desktop:Test pour Malenie:filaire trame logo x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issidentia-05:Desktop:Test pour Malenie:filaire trame logo x2-2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38190" cy="825754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89C"/>
    <w:multiLevelType w:val="multilevel"/>
    <w:tmpl w:val="84E836C2"/>
    <w:lvl w:ilvl="0">
      <w:start w:val="1"/>
      <w:numFmt w:val="decimal"/>
      <w:pStyle w:val="Titre1"/>
      <w:lvlText w:val="%1."/>
      <w:lvlJc w:val="left"/>
      <w:pPr>
        <w:ind w:left="720" w:hanging="360"/>
      </w:pPr>
      <w:rPr>
        <w:rFonts w:hint="default"/>
      </w:rPr>
    </w:lvl>
    <w:lvl w:ilvl="1">
      <w:start w:val="1"/>
      <w:numFmt w:val="decimal"/>
      <w:pStyle w:val="Titre2"/>
      <w:isLgl/>
      <w:lvlText w:val="%1.%2."/>
      <w:lvlJc w:val="left"/>
      <w:pPr>
        <w:ind w:left="1080" w:hanging="720"/>
      </w:pPr>
      <w:rPr>
        <w:rFonts w:hint="default"/>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440" w:hanging="1080"/>
      </w:pPr>
      <w:rPr>
        <w:rFonts w:hint="default"/>
      </w:rPr>
    </w:lvl>
    <w:lvl w:ilvl="4">
      <w:start w:val="1"/>
      <w:numFmt w:val="decimal"/>
      <w:pStyle w:val="Titre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6B6C75"/>
    <w:multiLevelType w:val="multilevel"/>
    <w:tmpl w:val="0D8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A41967"/>
    <w:multiLevelType w:val="multilevel"/>
    <w:tmpl w:val="908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81FA4"/>
    <w:multiLevelType w:val="hybridMultilevel"/>
    <w:tmpl w:val="77DA60D8"/>
    <w:lvl w:ilvl="0" w:tplc="1870D0E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9408F4"/>
    <w:multiLevelType w:val="hybridMultilevel"/>
    <w:tmpl w:val="35742612"/>
    <w:lvl w:ilvl="0" w:tplc="2BBC21D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EC6232"/>
    <w:multiLevelType w:val="multilevel"/>
    <w:tmpl w:val="E920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7C47B4"/>
    <w:multiLevelType w:val="multilevel"/>
    <w:tmpl w:val="DC4849AA"/>
    <w:lvl w:ilvl="0">
      <w:start w:val="1"/>
      <w:numFmt w:val="bullet"/>
      <w:lvlText w:val="-"/>
      <w:lvlJc w:val="left"/>
      <w:pPr>
        <w:tabs>
          <w:tab w:val="num" w:pos="720"/>
        </w:tabs>
        <w:ind w:left="720" w:hanging="360"/>
      </w:pPr>
      <w:rPr>
        <w:rFonts w:ascii="Aptos" w:eastAsiaTheme="minorHAnsi" w:hAnsi="Aptos" w:cstheme="minorBidi" w:hint="default"/>
      </w:r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00EB0"/>
    <w:multiLevelType w:val="hybridMultilevel"/>
    <w:tmpl w:val="91362FB4"/>
    <w:lvl w:ilvl="0" w:tplc="467EE5C0">
      <w:numFmt w:val="bullet"/>
      <w:lvlText w:val="-"/>
      <w:lvlJc w:val="left"/>
      <w:pPr>
        <w:ind w:left="1776" w:hanging="360"/>
      </w:pPr>
      <w:rPr>
        <w:rFonts w:ascii="Arial" w:eastAsiaTheme="minorEastAsia" w:hAnsi="Arial" w:cs="Aria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7E90259C"/>
    <w:multiLevelType w:val="multilevel"/>
    <w:tmpl w:val="035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527659">
    <w:abstractNumId w:val="0"/>
  </w:num>
  <w:num w:numId="2" w16cid:durableId="1018970900">
    <w:abstractNumId w:val="3"/>
  </w:num>
  <w:num w:numId="3" w16cid:durableId="2059551852">
    <w:abstractNumId w:val="4"/>
  </w:num>
  <w:num w:numId="4" w16cid:durableId="2131780237">
    <w:abstractNumId w:val="5"/>
  </w:num>
  <w:num w:numId="5" w16cid:durableId="112990047">
    <w:abstractNumId w:val="8"/>
  </w:num>
  <w:num w:numId="6" w16cid:durableId="1211264780">
    <w:abstractNumId w:val="1"/>
  </w:num>
  <w:num w:numId="7" w16cid:durableId="1737626758">
    <w:abstractNumId w:val="2"/>
  </w:num>
  <w:num w:numId="8" w16cid:durableId="276910498">
    <w:abstractNumId w:val="6"/>
  </w:num>
  <w:num w:numId="9" w16cid:durableId="606625285">
    <w:abstractNumId w:val="0"/>
  </w:num>
  <w:num w:numId="10" w16cid:durableId="26014254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30"/>
    <w:rsid w:val="00025FFA"/>
    <w:rsid w:val="00035D14"/>
    <w:rsid w:val="00040845"/>
    <w:rsid w:val="000761CF"/>
    <w:rsid w:val="00091C1D"/>
    <w:rsid w:val="000B0AE0"/>
    <w:rsid w:val="000B1B4D"/>
    <w:rsid w:val="000C040B"/>
    <w:rsid w:val="000C0DC8"/>
    <w:rsid w:val="000C7DC6"/>
    <w:rsid w:val="000F5669"/>
    <w:rsid w:val="00102D03"/>
    <w:rsid w:val="001031E3"/>
    <w:rsid w:val="00137F50"/>
    <w:rsid w:val="00144387"/>
    <w:rsid w:val="001646B6"/>
    <w:rsid w:val="00165C95"/>
    <w:rsid w:val="0017475B"/>
    <w:rsid w:val="00192189"/>
    <w:rsid w:val="001B4865"/>
    <w:rsid w:val="001C6C0F"/>
    <w:rsid w:val="001D14D3"/>
    <w:rsid w:val="001D4F3E"/>
    <w:rsid w:val="001E2A39"/>
    <w:rsid w:val="001F1044"/>
    <w:rsid w:val="001F25E2"/>
    <w:rsid w:val="0020033F"/>
    <w:rsid w:val="00200EF8"/>
    <w:rsid w:val="00204C5A"/>
    <w:rsid w:val="0020525B"/>
    <w:rsid w:val="00210449"/>
    <w:rsid w:val="002160B9"/>
    <w:rsid w:val="00224F16"/>
    <w:rsid w:val="00232661"/>
    <w:rsid w:val="00237B35"/>
    <w:rsid w:val="00261EEC"/>
    <w:rsid w:val="00264FE8"/>
    <w:rsid w:val="00265420"/>
    <w:rsid w:val="00286791"/>
    <w:rsid w:val="002967F6"/>
    <w:rsid w:val="002C7FA7"/>
    <w:rsid w:val="002D1C68"/>
    <w:rsid w:val="002D3AE7"/>
    <w:rsid w:val="002E2D4D"/>
    <w:rsid w:val="002F73BE"/>
    <w:rsid w:val="003119E8"/>
    <w:rsid w:val="00320BFE"/>
    <w:rsid w:val="003561D6"/>
    <w:rsid w:val="0037037E"/>
    <w:rsid w:val="0037259F"/>
    <w:rsid w:val="003A0095"/>
    <w:rsid w:val="003C04C4"/>
    <w:rsid w:val="003C20EA"/>
    <w:rsid w:val="003C54E5"/>
    <w:rsid w:val="003C5BD8"/>
    <w:rsid w:val="003E2DBB"/>
    <w:rsid w:val="003F64A3"/>
    <w:rsid w:val="003F6E67"/>
    <w:rsid w:val="0040097C"/>
    <w:rsid w:val="0040306A"/>
    <w:rsid w:val="00432D80"/>
    <w:rsid w:val="00437158"/>
    <w:rsid w:val="0046403A"/>
    <w:rsid w:val="00467704"/>
    <w:rsid w:val="00492925"/>
    <w:rsid w:val="0049544E"/>
    <w:rsid w:val="004C5909"/>
    <w:rsid w:val="004D6CC7"/>
    <w:rsid w:val="00521BB1"/>
    <w:rsid w:val="005225BB"/>
    <w:rsid w:val="00526D4A"/>
    <w:rsid w:val="0055240B"/>
    <w:rsid w:val="005856A2"/>
    <w:rsid w:val="00585764"/>
    <w:rsid w:val="005B0887"/>
    <w:rsid w:val="005B359B"/>
    <w:rsid w:val="005C1E44"/>
    <w:rsid w:val="005C43DB"/>
    <w:rsid w:val="005F1147"/>
    <w:rsid w:val="00607B71"/>
    <w:rsid w:val="00615401"/>
    <w:rsid w:val="00626BEE"/>
    <w:rsid w:val="00637B64"/>
    <w:rsid w:val="00664EC3"/>
    <w:rsid w:val="006659AD"/>
    <w:rsid w:val="0067079A"/>
    <w:rsid w:val="00671F2E"/>
    <w:rsid w:val="00682197"/>
    <w:rsid w:val="006842D0"/>
    <w:rsid w:val="0068671C"/>
    <w:rsid w:val="006A3A6C"/>
    <w:rsid w:val="006B7D12"/>
    <w:rsid w:val="006C1FBC"/>
    <w:rsid w:val="006D38C1"/>
    <w:rsid w:val="006F107E"/>
    <w:rsid w:val="006F3AE7"/>
    <w:rsid w:val="006F411A"/>
    <w:rsid w:val="007106B7"/>
    <w:rsid w:val="00751051"/>
    <w:rsid w:val="00771FD2"/>
    <w:rsid w:val="0077388C"/>
    <w:rsid w:val="007813B6"/>
    <w:rsid w:val="00787A34"/>
    <w:rsid w:val="00790C25"/>
    <w:rsid w:val="007B134E"/>
    <w:rsid w:val="007B1CB6"/>
    <w:rsid w:val="008044AF"/>
    <w:rsid w:val="00810D99"/>
    <w:rsid w:val="0082394C"/>
    <w:rsid w:val="00834D5B"/>
    <w:rsid w:val="008502E4"/>
    <w:rsid w:val="00861FCB"/>
    <w:rsid w:val="00870C55"/>
    <w:rsid w:val="00886E8E"/>
    <w:rsid w:val="008C6C94"/>
    <w:rsid w:val="008D3003"/>
    <w:rsid w:val="008D5BEC"/>
    <w:rsid w:val="00902D56"/>
    <w:rsid w:val="00922C32"/>
    <w:rsid w:val="009338E0"/>
    <w:rsid w:val="00962A11"/>
    <w:rsid w:val="0096680F"/>
    <w:rsid w:val="00970098"/>
    <w:rsid w:val="00985C2F"/>
    <w:rsid w:val="00991005"/>
    <w:rsid w:val="00991ED5"/>
    <w:rsid w:val="009D2AE9"/>
    <w:rsid w:val="009E48E7"/>
    <w:rsid w:val="009E6AFB"/>
    <w:rsid w:val="00A33432"/>
    <w:rsid w:val="00A34906"/>
    <w:rsid w:val="00A3514B"/>
    <w:rsid w:val="00A41EF9"/>
    <w:rsid w:val="00A5470A"/>
    <w:rsid w:val="00A579D1"/>
    <w:rsid w:val="00A7511A"/>
    <w:rsid w:val="00AA29BB"/>
    <w:rsid w:val="00AB0AE6"/>
    <w:rsid w:val="00AB77F9"/>
    <w:rsid w:val="00AC01C0"/>
    <w:rsid w:val="00AC1A58"/>
    <w:rsid w:val="00AC3A2D"/>
    <w:rsid w:val="00AC7D91"/>
    <w:rsid w:val="00AD24EB"/>
    <w:rsid w:val="00AE0C47"/>
    <w:rsid w:val="00B114C6"/>
    <w:rsid w:val="00B11849"/>
    <w:rsid w:val="00B20C71"/>
    <w:rsid w:val="00B32650"/>
    <w:rsid w:val="00B40520"/>
    <w:rsid w:val="00B81012"/>
    <w:rsid w:val="00BA4FAC"/>
    <w:rsid w:val="00BB2457"/>
    <w:rsid w:val="00BB5131"/>
    <w:rsid w:val="00BC4340"/>
    <w:rsid w:val="00BC732D"/>
    <w:rsid w:val="00BD7532"/>
    <w:rsid w:val="00BE5425"/>
    <w:rsid w:val="00C00F34"/>
    <w:rsid w:val="00C37018"/>
    <w:rsid w:val="00C55867"/>
    <w:rsid w:val="00C61F18"/>
    <w:rsid w:val="00C6429F"/>
    <w:rsid w:val="00C65427"/>
    <w:rsid w:val="00C813E8"/>
    <w:rsid w:val="00C853A7"/>
    <w:rsid w:val="00C974C4"/>
    <w:rsid w:val="00CB6A26"/>
    <w:rsid w:val="00CB74D3"/>
    <w:rsid w:val="00CE639D"/>
    <w:rsid w:val="00D20C7F"/>
    <w:rsid w:val="00D210C8"/>
    <w:rsid w:val="00D4620A"/>
    <w:rsid w:val="00D50D30"/>
    <w:rsid w:val="00D845AF"/>
    <w:rsid w:val="00D85AA4"/>
    <w:rsid w:val="00DB4B8B"/>
    <w:rsid w:val="00DB676B"/>
    <w:rsid w:val="00DB70C2"/>
    <w:rsid w:val="00DC1902"/>
    <w:rsid w:val="00DC1C49"/>
    <w:rsid w:val="00DD7FDE"/>
    <w:rsid w:val="00DE0812"/>
    <w:rsid w:val="00DE41C8"/>
    <w:rsid w:val="00DF5944"/>
    <w:rsid w:val="00E1096A"/>
    <w:rsid w:val="00E1109C"/>
    <w:rsid w:val="00E263E6"/>
    <w:rsid w:val="00E30F2C"/>
    <w:rsid w:val="00E31082"/>
    <w:rsid w:val="00E3559A"/>
    <w:rsid w:val="00E55A6A"/>
    <w:rsid w:val="00E804C5"/>
    <w:rsid w:val="00E93359"/>
    <w:rsid w:val="00E93BD0"/>
    <w:rsid w:val="00EA1E21"/>
    <w:rsid w:val="00EA3194"/>
    <w:rsid w:val="00EA6DBE"/>
    <w:rsid w:val="00EB54DF"/>
    <w:rsid w:val="00EC1F85"/>
    <w:rsid w:val="00ED3F2C"/>
    <w:rsid w:val="00ED45C5"/>
    <w:rsid w:val="00EF5873"/>
    <w:rsid w:val="00EF61B8"/>
    <w:rsid w:val="00F17698"/>
    <w:rsid w:val="00F32410"/>
    <w:rsid w:val="00F70A5F"/>
    <w:rsid w:val="00F7712F"/>
    <w:rsid w:val="00F90B64"/>
    <w:rsid w:val="00FF594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F464F"/>
  <w14:defaultImageDpi w14:val="300"/>
  <w15:docId w15:val="{01412F47-D30E-4725-9B89-7218FE13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194"/>
    <w:pPr>
      <w:spacing w:before="120" w:after="120"/>
      <w:jc w:val="both"/>
    </w:pPr>
    <w:rPr>
      <w:rFonts w:ascii="Arial" w:hAnsi="Arial"/>
      <w:noProof/>
      <w:sz w:val="20"/>
      <w:lang w:val="en-US"/>
    </w:rPr>
  </w:style>
  <w:style w:type="paragraph" w:styleId="Titre1">
    <w:name w:val="heading 1"/>
    <w:aliases w:val="TITRE 1"/>
    <w:basedOn w:val="Paragraphedeliste"/>
    <w:next w:val="Normal"/>
    <w:link w:val="Titre1Car"/>
    <w:uiPriority w:val="9"/>
    <w:qFormat/>
    <w:rsid w:val="0037037E"/>
    <w:pPr>
      <w:numPr>
        <w:numId w:val="1"/>
      </w:numPr>
      <w:spacing w:line="276" w:lineRule="auto"/>
      <w:outlineLvl w:val="0"/>
    </w:pPr>
    <w:rPr>
      <w:b/>
      <w:color w:val="46BEDD"/>
      <w:sz w:val="28"/>
    </w:rPr>
  </w:style>
  <w:style w:type="paragraph" w:styleId="Titre2">
    <w:name w:val="heading 2"/>
    <w:aliases w:val="TITRE 2"/>
    <w:basedOn w:val="Paragraphedeliste"/>
    <w:next w:val="Normal"/>
    <w:link w:val="Titre2Car"/>
    <w:uiPriority w:val="9"/>
    <w:unhideWhenUsed/>
    <w:qFormat/>
    <w:rsid w:val="0037037E"/>
    <w:pPr>
      <w:numPr>
        <w:ilvl w:val="1"/>
        <w:numId w:val="1"/>
      </w:numPr>
      <w:spacing w:line="276" w:lineRule="auto"/>
      <w:outlineLvl w:val="1"/>
    </w:pPr>
    <w:rPr>
      <w:color w:val="46BEDD"/>
      <w:sz w:val="28"/>
    </w:rPr>
  </w:style>
  <w:style w:type="paragraph" w:styleId="Titre3">
    <w:name w:val="heading 3"/>
    <w:aliases w:val="TITRE 3"/>
    <w:basedOn w:val="Paragraphedeliste"/>
    <w:next w:val="Normal"/>
    <w:link w:val="Titre3Car"/>
    <w:uiPriority w:val="9"/>
    <w:unhideWhenUsed/>
    <w:qFormat/>
    <w:rsid w:val="0037037E"/>
    <w:pPr>
      <w:numPr>
        <w:ilvl w:val="2"/>
        <w:numId w:val="1"/>
      </w:numPr>
      <w:spacing w:line="276" w:lineRule="auto"/>
      <w:outlineLvl w:val="2"/>
    </w:pPr>
    <w:rPr>
      <w:b/>
      <w:sz w:val="24"/>
    </w:rPr>
  </w:style>
  <w:style w:type="paragraph" w:styleId="Titre4">
    <w:name w:val="heading 4"/>
    <w:aliases w:val="TITRE 4"/>
    <w:basedOn w:val="Paragraphedeliste"/>
    <w:next w:val="Normal"/>
    <w:link w:val="Titre4Car"/>
    <w:uiPriority w:val="9"/>
    <w:unhideWhenUsed/>
    <w:qFormat/>
    <w:rsid w:val="0037037E"/>
    <w:pPr>
      <w:numPr>
        <w:ilvl w:val="3"/>
        <w:numId w:val="1"/>
      </w:numPr>
      <w:spacing w:line="276" w:lineRule="auto"/>
      <w:outlineLvl w:val="3"/>
    </w:pPr>
    <w:rPr>
      <w:b/>
      <w:color w:val="46BEDD"/>
    </w:rPr>
  </w:style>
  <w:style w:type="paragraph" w:styleId="Titre5">
    <w:name w:val="heading 5"/>
    <w:aliases w:val="TITRE 5"/>
    <w:basedOn w:val="Paragraphedeliste"/>
    <w:next w:val="Normal"/>
    <w:link w:val="Titre5Car"/>
    <w:uiPriority w:val="9"/>
    <w:unhideWhenUsed/>
    <w:qFormat/>
    <w:rsid w:val="0037037E"/>
    <w:pPr>
      <w:numPr>
        <w:ilvl w:val="4"/>
        <w:numId w:val="1"/>
      </w:numPr>
      <w:spacing w:line="276" w:lineRule="auto"/>
      <w:outlineLvl w:val="4"/>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974C4"/>
    <w:pPr>
      <w:tabs>
        <w:tab w:val="center" w:pos="4536"/>
        <w:tab w:val="right" w:pos="9072"/>
      </w:tabs>
    </w:pPr>
  </w:style>
  <w:style w:type="character" w:customStyle="1" w:styleId="En-tteCar">
    <w:name w:val="En-tête Car"/>
    <w:basedOn w:val="Policepardfaut"/>
    <w:link w:val="En-tte"/>
    <w:uiPriority w:val="99"/>
    <w:rsid w:val="00C974C4"/>
  </w:style>
  <w:style w:type="paragraph" w:styleId="Pieddepage">
    <w:name w:val="footer"/>
    <w:basedOn w:val="Normal"/>
    <w:link w:val="PieddepageCar"/>
    <w:uiPriority w:val="99"/>
    <w:unhideWhenUsed/>
    <w:rsid w:val="00C974C4"/>
    <w:pPr>
      <w:tabs>
        <w:tab w:val="center" w:pos="4536"/>
        <w:tab w:val="right" w:pos="9072"/>
      </w:tabs>
    </w:pPr>
  </w:style>
  <w:style w:type="character" w:customStyle="1" w:styleId="PieddepageCar">
    <w:name w:val="Pied de page Car"/>
    <w:basedOn w:val="Policepardfaut"/>
    <w:link w:val="Pieddepage"/>
    <w:uiPriority w:val="99"/>
    <w:rsid w:val="00C974C4"/>
  </w:style>
  <w:style w:type="paragraph" w:styleId="Textedebulles">
    <w:name w:val="Balloon Text"/>
    <w:basedOn w:val="Normal"/>
    <w:link w:val="TextedebullesCar"/>
    <w:uiPriority w:val="99"/>
    <w:semiHidden/>
    <w:unhideWhenUsed/>
    <w:rsid w:val="00C974C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C974C4"/>
    <w:rPr>
      <w:rFonts w:ascii="Lucida Grande" w:hAnsi="Lucida Grande" w:cs="Lucida Grande"/>
      <w:sz w:val="18"/>
      <w:szCs w:val="18"/>
    </w:rPr>
  </w:style>
  <w:style w:type="paragraph" w:customStyle="1" w:styleId="TITREDOCUMENT">
    <w:name w:val="TITRE DOCUMENT"/>
    <w:basedOn w:val="Normal"/>
    <w:qFormat/>
    <w:rsid w:val="001B4865"/>
    <w:rPr>
      <w:rFonts w:cs="Arial"/>
      <w:color w:val="FFFFFF" w:themeColor="background1"/>
      <w:sz w:val="56"/>
      <w:szCs w:val="56"/>
    </w:rPr>
  </w:style>
  <w:style w:type="paragraph" w:customStyle="1" w:styleId="COUVSous-titre">
    <w:name w:val="COUV Sous-titre"/>
    <w:basedOn w:val="Normal"/>
    <w:qFormat/>
    <w:rsid w:val="00D20C7F"/>
    <w:rPr>
      <w:rFonts w:cs="Arial"/>
      <w:b/>
      <w:color w:val="FBCD0B"/>
      <w:sz w:val="56"/>
    </w:rPr>
  </w:style>
  <w:style w:type="character" w:styleId="Numrodepage">
    <w:name w:val="page number"/>
    <w:basedOn w:val="Policepardfaut"/>
    <w:uiPriority w:val="99"/>
    <w:semiHidden/>
    <w:unhideWhenUsed/>
    <w:rsid w:val="00144387"/>
  </w:style>
  <w:style w:type="table" w:styleId="Grilledutableau">
    <w:name w:val="Table Grid"/>
    <w:basedOn w:val="TableauNormal"/>
    <w:uiPriority w:val="59"/>
    <w:rsid w:val="000C0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0306A"/>
    <w:pPr>
      <w:ind w:left="720"/>
      <w:contextualSpacing/>
    </w:pPr>
  </w:style>
  <w:style w:type="character" w:customStyle="1" w:styleId="Titre2Car">
    <w:name w:val="Titre 2 Car"/>
    <w:aliases w:val="TITRE 2 Car"/>
    <w:basedOn w:val="Policepardfaut"/>
    <w:link w:val="Titre2"/>
    <w:uiPriority w:val="9"/>
    <w:rsid w:val="0037037E"/>
    <w:rPr>
      <w:rFonts w:ascii="Arial" w:hAnsi="Arial"/>
      <w:noProof/>
      <w:color w:val="46BEDD"/>
      <w:sz w:val="28"/>
      <w:lang w:val="en-US"/>
    </w:rPr>
  </w:style>
  <w:style w:type="paragraph" w:styleId="Titre">
    <w:name w:val="Title"/>
    <w:basedOn w:val="Normal"/>
    <w:next w:val="Normal"/>
    <w:link w:val="TitreCar"/>
    <w:uiPriority w:val="10"/>
    <w:qFormat/>
    <w:rsid w:val="0037037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37037E"/>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aliases w:val="TITRE 1 Car"/>
    <w:basedOn w:val="Policepardfaut"/>
    <w:link w:val="Titre1"/>
    <w:uiPriority w:val="9"/>
    <w:rsid w:val="0037037E"/>
    <w:rPr>
      <w:rFonts w:ascii="Arial" w:hAnsi="Arial"/>
      <w:b/>
      <w:noProof/>
      <w:color w:val="46BEDD"/>
      <w:sz w:val="28"/>
      <w:lang w:val="en-US"/>
    </w:rPr>
  </w:style>
  <w:style w:type="character" w:customStyle="1" w:styleId="Titre3Car">
    <w:name w:val="Titre 3 Car"/>
    <w:aliases w:val="TITRE 3 Car"/>
    <w:basedOn w:val="Policepardfaut"/>
    <w:link w:val="Titre3"/>
    <w:uiPriority w:val="9"/>
    <w:rsid w:val="0037037E"/>
    <w:rPr>
      <w:rFonts w:ascii="Arial" w:hAnsi="Arial"/>
      <w:b/>
      <w:noProof/>
      <w:lang w:val="en-US"/>
    </w:rPr>
  </w:style>
  <w:style w:type="character" w:customStyle="1" w:styleId="Titre4Car">
    <w:name w:val="Titre 4 Car"/>
    <w:aliases w:val="TITRE 4 Car"/>
    <w:basedOn w:val="Policepardfaut"/>
    <w:link w:val="Titre4"/>
    <w:uiPriority w:val="9"/>
    <w:rsid w:val="0037037E"/>
    <w:rPr>
      <w:rFonts w:ascii="Arial" w:hAnsi="Arial"/>
      <w:b/>
      <w:noProof/>
      <w:color w:val="46BEDD"/>
      <w:sz w:val="20"/>
      <w:lang w:val="en-US"/>
    </w:rPr>
  </w:style>
  <w:style w:type="character" w:customStyle="1" w:styleId="Titre5Car">
    <w:name w:val="Titre 5 Car"/>
    <w:aliases w:val="TITRE 5 Car"/>
    <w:basedOn w:val="Policepardfaut"/>
    <w:link w:val="Titre5"/>
    <w:uiPriority w:val="9"/>
    <w:rsid w:val="0037037E"/>
    <w:rPr>
      <w:rFonts w:ascii="Arial" w:hAnsi="Arial"/>
      <w:b/>
      <w:noProof/>
      <w:sz w:val="20"/>
      <w:lang w:val="en-US"/>
    </w:rPr>
  </w:style>
  <w:style w:type="paragraph" w:styleId="TM1">
    <w:name w:val="toc 1"/>
    <w:basedOn w:val="Normal"/>
    <w:next w:val="Normal"/>
    <w:autoRedefine/>
    <w:uiPriority w:val="39"/>
    <w:unhideWhenUsed/>
    <w:rsid w:val="00626BEE"/>
    <w:pPr>
      <w:jc w:val="left"/>
    </w:pPr>
    <w:rPr>
      <w:rFonts w:asciiTheme="minorHAnsi" w:hAnsiTheme="minorHAnsi" w:cstheme="minorHAnsi"/>
      <w:b/>
      <w:bCs/>
      <w:caps/>
      <w:szCs w:val="20"/>
    </w:rPr>
  </w:style>
  <w:style w:type="paragraph" w:styleId="TM4">
    <w:name w:val="toc 4"/>
    <w:basedOn w:val="Normal"/>
    <w:next w:val="Normal"/>
    <w:autoRedefine/>
    <w:uiPriority w:val="39"/>
    <w:unhideWhenUsed/>
    <w:rsid w:val="00626BEE"/>
    <w:pPr>
      <w:spacing w:before="0" w:after="0"/>
      <w:ind w:left="600"/>
      <w:jc w:val="left"/>
    </w:pPr>
    <w:rPr>
      <w:rFonts w:asciiTheme="minorHAnsi" w:hAnsiTheme="minorHAnsi" w:cstheme="minorHAnsi"/>
      <w:sz w:val="18"/>
      <w:szCs w:val="18"/>
    </w:rPr>
  </w:style>
  <w:style w:type="paragraph" w:styleId="TM2">
    <w:name w:val="toc 2"/>
    <w:basedOn w:val="Normal"/>
    <w:next w:val="Normal"/>
    <w:autoRedefine/>
    <w:uiPriority w:val="39"/>
    <w:unhideWhenUsed/>
    <w:rsid w:val="00626BEE"/>
    <w:pPr>
      <w:spacing w:before="0" w:after="0"/>
      <w:ind w:left="200"/>
      <w:jc w:val="left"/>
    </w:pPr>
    <w:rPr>
      <w:rFonts w:asciiTheme="minorHAnsi" w:hAnsiTheme="minorHAnsi" w:cstheme="minorHAnsi"/>
      <w:smallCaps/>
      <w:szCs w:val="20"/>
    </w:rPr>
  </w:style>
  <w:style w:type="paragraph" w:styleId="TM3">
    <w:name w:val="toc 3"/>
    <w:basedOn w:val="Normal"/>
    <w:next w:val="Normal"/>
    <w:autoRedefine/>
    <w:uiPriority w:val="39"/>
    <w:unhideWhenUsed/>
    <w:rsid w:val="00626BEE"/>
    <w:pPr>
      <w:spacing w:before="0" w:after="0"/>
      <w:ind w:left="400"/>
      <w:jc w:val="left"/>
    </w:pPr>
    <w:rPr>
      <w:rFonts w:asciiTheme="minorHAnsi" w:hAnsiTheme="minorHAnsi" w:cstheme="minorHAnsi"/>
      <w:i/>
      <w:iCs/>
      <w:szCs w:val="20"/>
    </w:rPr>
  </w:style>
  <w:style w:type="paragraph" w:styleId="TM5">
    <w:name w:val="toc 5"/>
    <w:basedOn w:val="Normal"/>
    <w:next w:val="Normal"/>
    <w:autoRedefine/>
    <w:uiPriority w:val="39"/>
    <w:unhideWhenUsed/>
    <w:rsid w:val="00626BEE"/>
    <w:pPr>
      <w:spacing w:before="0" w:after="0"/>
      <w:ind w:left="80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626BEE"/>
    <w:pPr>
      <w:spacing w:before="0" w:after="0"/>
      <w:ind w:left="10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626BEE"/>
    <w:pPr>
      <w:spacing w:before="0" w:after="0"/>
      <w:ind w:left="120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626BEE"/>
    <w:pPr>
      <w:spacing w:before="0" w:after="0"/>
      <w:ind w:left="140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626BEE"/>
    <w:pPr>
      <w:spacing w:before="0" w:after="0"/>
      <w:ind w:left="1600"/>
      <w:jc w:val="left"/>
    </w:pPr>
    <w:rPr>
      <w:rFonts w:asciiTheme="minorHAnsi" w:hAnsiTheme="minorHAnsi" w:cstheme="minorHAnsi"/>
      <w:sz w:val="18"/>
      <w:szCs w:val="18"/>
    </w:rPr>
  </w:style>
  <w:style w:type="paragraph" w:customStyle="1" w:styleId="ENTTESoustitredoc">
    <w:name w:val="ENTÊTE // Sous titre doc"/>
    <w:basedOn w:val="Normal"/>
    <w:qFormat/>
    <w:rsid w:val="00526D4A"/>
    <w:pPr>
      <w:spacing w:before="0" w:after="0"/>
    </w:pPr>
    <w:rPr>
      <w:b/>
      <w:sz w:val="16"/>
    </w:rPr>
  </w:style>
  <w:style w:type="paragraph" w:customStyle="1" w:styleId="ENTTETitredocumentdate">
    <w:name w:val="ENTÊTE // Titre document + date"/>
    <w:basedOn w:val="Normal"/>
    <w:qFormat/>
    <w:rsid w:val="00526D4A"/>
    <w:rPr>
      <w:sz w:val="16"/>
    </w:rPr>
  </w:style>
  <w:style w:type="table" w:customStyle="1" w:styleId="Tableau1Middleway">
    <w:name w:val="Tableau 1 Middleway"/>
    <w:basedOn w:val="TableauNormal"/>
    <w:uiPriority w:val="99"/>
    <w:rsid w:val="008C6C94"/>
    <w:tblPr>
      <w:tblBorders>
        <w:top w:val="single" w:sz="8" w:space="0" w:color="020835"/>
        <w:left w:val="single" w:sz="8" w:space="0" w:color="020835"/>
        <w:bottom w:val="single" w:sz="8" w:space="0" w:color="020835"/>
        <w:right w:val="single" w:sz="8" w:space="0" w:color="020835"/>
        <w:insideH w:val="single" w:sz="8" w:space="0" w:color="020835"/>
        <w:insideV w:val="single" w:sz="8" w:space="0" w:color="020835"/>
      </w:tblBorders>
    </w:tblPr>
    <w:tblStylePr w:type="firstRow">
      <w:rPr>
        <w:rFonts w:ascii="Arial" w:hAnsi="Arial"/>
        <w:color w:val="FFFFFF" w:themeColor="background1"/>
        <w:sz w:val="20"/>
      </w:rPr>
      <w:tblPr/>
      <w:tcPr>
        <w:shd w:val="clear" w:color="auto" w:fill="020835"/>
      </w:tcPr>
    </w:tblStylePr>
  </w:style>
  <w:style w:type="paragraph" w:customStyle="1" w:styleId="COUVDate">
    <w:name w:val="COUV Date"/>
    <w:basedOn w:val="Normal"/>
    <w:qFormat/>
    <w:rsid w:val="00985C2F"/>
    <w:rPr>
      <w:rFonts w:cs="Arial"/>
      <w:color w:val="FFFFFF" w:themeColor="background1"/>
      <w:sz w:val="22"/>
    </w:rPr>
  </w:style>
  <w:style w:type="paragraph" w:customStyle="1" w:styleId="DERDECOUVInfos">
    <w:name w:val="DER DE COUV Infos"/>
    <w:basedOn w:val="Normal"/>
    <w:qFormat/>
    <w:rsid w:val="00985C2F"/>
    <w:rPr>
      <w:color w:val="FFFFFF" w:themeColor="background1"/>
    </w:rPr>
  </w:style>
  <w:style w:type="paragraph" w:customStyle="1" w:styleId="TITREDbutdocumenthorstabledesmatires">
    <w:name w:val="TITRE Début document (hors table des matières)"/>
    <w:basedOn w:val="Normal"/>
    <w:qFormat/>
    <w:rsid w:val="00886E8E"/>
    <w:pPr>
      <w:spacing w:line="276" w:lineRule="auto"/>
      <w:ind w:right="141"/>
    </w:pPr>
    <w:rPr>
      <w:color w:val="46BEDD"/>
      <w:sz w:val="28"/>
    </w:rPr>
  </w:style>
  <w:style w:type="paragraph" w:customStyle="1" w:styleId="COUVSujetObjet">
    <w:name w:val="COUV Sujet/Objet"/>
    <w:basedOn w:val="Normal"/>
    <w:qFormat/>
    <w:rsid w:val="00985C2F"/>
    <w:rPr>
      <w:rFonts w:cs="Arial"/>
      <w:color w:val="FFFFFF" w:themeColor="background1"/>
      <w:sz w:val="36"/>
    </w:rPr>
  </w:style>
  <w:style w:type="character" w:styleId="Lienhypertexte">
    <w:name w:val="Hyperlink"/>
    <w:basedOn w:val="Policepardfaut"/>
    <w:uiPriority w:val="99"/>
    <w:unhideWhenUsed/>
    <w:rsid w:val="00C853A7"/>
    <w:rPr>
      <w:color w:val="0000FF" w:themeColor="hyperlink"/>
      <w:u w:val="single"/>
    </w:rPr>
  </w:style>
  <w:style w:type="paragraph" w:customStyle="1" w:styleId="SBMBodyText">
    <w:name w:val="SBM_BodyText"/>
    <w:basedOn w:val="Normal"/>
    <w:qFormat/>
    <w:rsid w:val="00A33432"/>
    <w:pPr>
      <w:spacing w:before="0" w:after="0" w:line="276" w:lineRule="auto"/>
      <w:jc w:val="left"/>
    </w:pPr>
    <w:rPr>
      <w:rFonts w:eastAsia="Times New Roman" w:cs="Times New Roman"/>
      <w:noProof w:val="0"/>
      <w:sz w:val="22"/>
      <w:lang w:val="en-GB" w:eastAsia="en-GB"/>
    </w:rPr>
  </w:style>
  <w:style w:type="paragraph" w:customStyle="1" w:styleId="SBMTableHeading">
    <w:name w:val="SBM_Table Heading"/>
    <w:basedOn w:val="Normal"/>
    <w:qFormat/>
    <w:rsid w:val="00A33432"/>
    <w:pPr>
      <w:spacing w:before="0" w:after="0"/>
      <w:jc w:val="left"/>
    </w:pPr>
    <w:rPr>
      <w:rFonts w:eastAsia="Times New Roman" w:cs="Times New Roman"/>
      <w:b/>
      <w:noProof w:val="0"/>
      <w:color w:val="FFFFFF"/>
      <w:sz w:val="18"/>
      <w:lang w:val="en-GB" w:eastAsia="en-GB"/>
    </w:rPr>
  </w:style>
  <w:style w:type="paragraph" w:customStyle="1" w:styleId="SBMTableText">
    <w:name w:val="SBM_Table Text"/>
    <w:basedOn w:val="Normal"/>
    <w:qFormat/>
    <w:rsid w:val="00A33432"/>
    <w:pPr>
      <w:spacing w:before="0" w:after="0"/>
      <w:jc w:val="left"/>
    </w:pPr>
    <w:rPr>
      <w:rFonts w:eastAsia="Times New Roman" w:cs="Times New Roman"/>
      <w:noProof w:val="0"/>
      <w:sz w:val="18"/>
      <w:lang w:val="en-GB" w:eastAsia="en-GB"/>
    </w:rPr>
  </w:style>
  <w:style w:type="paragraph" w:styleId="Lgende">
    <w:name w:val="caption"/>
    <w:basedOn w:val="Normal"/>
    <w:next w:val="Normal"/>
    <w:uiPriority w:val="35"/>
    <w:unhideWhenUsed/>
    <w:qFormat/>
    <w:rsid w:val="00B114C6"/>
    <w:pPr>
      <w:spacing w:before="0" w:after="200"/>
      <w:jc w:val="left"/>
    </w:pPr>
    <w:rPr>
      <w:rFonts w:asciiTheme="minorHAnsi" w:eastAsiaTheme="minorHAnsi" w:hAnsiTheme="minorHAnsi"/>
      <w:i/>
      <w:iCs/>
      <w:noProof w:val="0"/>
      <w:color w:val="1F497D" w:themeColor="text2"/>
      <w:kern w:val="2"/>
      <w:sz w:val="18"/>
      <w:szCs w:val="18"/>
      <w:lang w:val="fr-FR"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sbmsupplierportaluat.crm4.dynamics.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3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7" Type="http://schemas.openxmlformats.org/officeDocument/2006/relationships/image" Target="media/image14.jpeg"/><Relationship Id="rId2" Type="http://schemas.openxmlformats.org/officeDocument/2006/relationships/image" Target="media/image9.png"/><Relationship Id="rId1" Type="http://schemas.openxmlformats.org/officeDocument/2006/relationships/image" Target="media/image8.png"/><Relationship Id="rId6" Type="http://schemas.openxmlformats.org/officeDocument/2006/relationships/image" Target="media/image13.jpeg"/><Relationship Id="rId5" Type="http://schemas.openxmlformats.org/officeDocument/2006/relationships/image" Target="media/image12.jpeg"/><Relationship Id="rId4"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rilGATEAU\Downloads\MIDDLEWAY%20EN.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qu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782DA3-D06B-4E60-BB53-3F198691DAC0}">
  <we:reference id="e849ddb8-6bbd-4833-bd4b-59030099d63e" version="1.0.0.0" store="EXCatalog" storeType="EXCatalog"/>
  <we:alternateReferences>
    <we:reference id="WA200000113" version="1.0.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46ED63287CFB40A9706155723AEEB1" ma:contentTypeVersion="16" ma:contentTypeDescription="Create a new document." ma:contentTypeScope="" ma:versionID="d2c88892cc18072ab17ebc913e48b798">
  <xsd:schema xmlns:xsd="http://www.w3.org/2001/XMLSchema" xmlns:xs="http://www.w3.org/2001/XMLSchema" xmlns:p="http://schemas.microsoft.com/office/2006/metadata/properties" xmlns:ns2="f29fa019-62b6-40ef-8f9e-1869a166a39e" xmlns:ns3="d9424830-e322-4f9c-a5bb-ede7907032de" targetNamespace="http://schemas.microsoft.com/office/2006/metadata/properties" ma:root="true" ma:fieldsID="f997fdaf569265072254c447954a40d2" ns2:_="" ns3:_="">
    <xsd:import namespace="f29fa019-62b6-40ef-8f9e-1869a166a39e"/>
    <xsd:import namespace="d9424830-e322-4f9c-a5bb-ede7907032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fa019-62b6-40ef-8f9e-1869a166a39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f76ce3-1a9c-4392-b504-d4315f4b5f3d"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424830-e322-4f9c-a5bb-ede7907032d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dd68bb9-11b5-40b7-8b0e-4fa9794f19b7}" ma:internalName="TaxCatchAll" ma:showField="CatchAllData" ma:web="d9424830-e322-4f9c-a5bb-ede7907032d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9424830-e322-4f9c-a5bb-ede7907032de" xsi:nil="true"/>
    <lcf76f155ced4ddcb4097134ff3c332f xmlns="f29fa019-62b6-40ef-8f9e-1869a166a39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2DEAB-1891-4495-BDC5-5F28516EBD04}">
  <ds:schemaRefs>
    <ds:schemaRef ds:uri="http://schemas.microsoft.com/sharepoint/v3/contenttype/forms"/>
  </ds:schemaRefs>
</ds:datastoreItem>
</file>

<file path=customXml/itemProps2.xml><?xml version="1.0" encoding="utf-8"?>
<ds:datastoreItem xmlns:ds="http://schemas.openxmlformats.org/officeDocument/2006/customXml" ds:itemID="{4D33FDF4-96BD-42B4-A28B-7F32062324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fa019-62b6-40ef-8f9e-1869a166a39e"/>
    <ds:schemaRef ds:uri="d9424830-e322-4f9c-a5bb-ede7907032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D6787E-DF28-4CAF-8DDC-6E216C6BED92}">
  <ds:schemaRefs>
    <ds:schemaRef ds:uri="http://schemas.microsoft.com/office/2006/metadata/properties"/>
    <ds:schemaRef ds:uri="http://schemas.microsoft.com/office/infopath/2007/PartnerControls"/>
    <ds:schemaRef ds:uri="d9424830-e322-4f9c-a5bb-ede7907032de"/>
    <ds:schemaRef ds:uri="f29fa019-62b6-40ef-8f9e-1869a166a39e"/>
  </ds:schemaRefs>
</ds:datastoreItem>
</file>

<file path=customXml/itemProps4.xml><?xml version="1.0" encoding="utf-8"?>
<ds:datastoreItem xmlns:ds="http://schemas.openxmlformats.org/officeDocument/2006/customXml" ds:itemID="{88E67E21-4B3E-7240-BC90-E5B60D8E6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MIDDLEWAY EN</Template>
  <TotalTime>196</TotalTime>
  <Pages>19</Pages>
  <Words>2277</Words>
  <Characters>13772</Characters>
  <Application>Microsoft Office Word</Application>
  <DocSecurity>0</DocSecurity>
  <Lines>586</Lines>
  <Paragraphs>368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TITLE OF DOCUMENT (from doc ppties)</vt:lpstr>
      <vt:lpstr>TITLE OF DOCUMENT (from doc ppties)</vt:lpstr>
    </vt:vector>
  </TitlesOfParts>
  <Manager/>
  <Company>MIDDLEWAY</Company>
  <LinksUpToDate>false</LinksUpToDate>
  <CharactersWithSpaces>15881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DOCUMENT (from doc ppties)</dc:title>
  <dc:subject>SUBJECT OF DOCUMENT (from doc ppties)</dc:subject>
  <dc:creator>Cyril GATEAU</dc:creator>
  <cp:keywords/>
  <dc:description/>
  <cp:lastModifiedBy>Aurélien LANDELLE</cp:lastModifiedBy>
  <cp:revision>34</cp:revision>
  <cp:lastPrinted>2017-06-20T17:58:00Z</cp:lastPrinted>
  <dcterms:created xsi:type="dcterms:W3CDTF">2025-12-17T14:09:00Z</dcterms:created>
  <dcterms:modified xsi:type="dcterms:W3CDTF">2026-01-16T11:25:00Z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0x010100B446ED63287CFB40A9706155723AEEB1</vt:lpwstr>
  </property>
  <property fmtid="{D5CDD505-2E9C-101B-9397-08002B2CF9AE}" pid="3" name="Client">
    <vt:lpwstr>Client (from doc ppties)</vt:lpwstr>
  </property>
  <property fmtid="{D5CDD505-2E9C-101B-9397-08002B2CF9AE}" pid="4" name="Reference">
    <vt:lpwstr>Reference (from doc ppties)</vt:lpwstr>
  </property>
  <property fmtid="{D5CDD505-2E9C-101B-9397-08002B2CF9AE}" pid="5" name="Status">
    <vt:lpwstr>Status (from doc ppties)</vt:lpwstr>
  </property>
  <property fmtid="{D5CDD505-2E9C-101B-9397-08002B2CF9AE}" pid="6" name="Date completed">
    <vt:lpwstr>Date completed (from doc ppties)</vt:lpwstr>
  </property>
  <property fmtid="{D5CDD505-2E9C-101B-9397-08002B2CF9AE}" pid="7" name="Document number">
    <vt:lpwstr>Document number (from doc ppties)</vt:lpwstr>
  </property>
  <property fmtid="{D5CDD505-2E9C-101B-9397-08002B2CF9AE}" pid="8" name="Order">
    <vt:r8>129700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